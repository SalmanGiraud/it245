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79450580" w:rsidR="00496101" w:rsidRPr="003C4083" w:rsidRDefault="006C507D" w:rsidP="006C507D">
                                <w:pPr>
                                  <w:pStyle w:val="Title"/>
                                  <w:jc w:val="center"/>
                                  <w:rPr>
                                    <w:sz w:val="96"/>
                                    <w:szCs w:val="96"/>
                                  </w:rPr>
                                </w:pPr>
                                <w:r>
                                  <w:rPr>
                                    <w:sz w:val="96"/>
                                    <w:szCs w:val="96"/>
                                  </w:rPr>
                                  <w:t>Project</w:t>
                                </w:r>
                              </w:p>
                            </w:sdtContent>
                          </w:sdt>
                          <w:p w14:paraId="29DD9B11" w14:textId="7EE3B597" w:rsidR="00496101" w:rsidRPr="00517329" w:rsidRDefault="003F7F2F"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269B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2BA624CC"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9F753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79450580" w:rsidR="00496101" w:rsidRPr="003C4083" w:rsidRDefault="006C507D" w:rsidP="006C507D">
                          <w:pPr>
                            <w:pStyle w:val="Title"/>
                            <w:jc w:val="center"/>
                            <w:rPr>
                              <w:sz w:val="96"/>
                              <w:szCs w:val="96"/>
                            </w:rPr>
                          </w:pPr>
                          <w:r>
                            <w:rPr>
                              <w:sz w:val="96"/>
                              <w:szCs w:val="96"/>
                            </w:rPr>
                            <w:t>Project</w:t>
                          </w:r>
                        </w:p>
                      </w:sdtContent>
                    </w:sdt>
                    <w:p w14:paraId="29DD9B11" w14:textId="7EE3B597" w:rsidR="00496101" w:rsidRPr="00517329" w:rsidRDefault="003F7F2F"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B5749">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9D7CF0">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269B7">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2BA624CC"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9F753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07D7FDE2" w14:textId="77777777" w:rsidR="00A75F44" w:rsidRPr="00A75F44" w:rsidRDefault="00A75F44"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A75F44">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Data Structure</w:t>
                            </w:r>
                          </w:p>
                          <w:p w14:paraId="7385C9C4" w14:textId="28339829" w:rsidR="00E8497B" w:rsidRPr="000530C6" w:rsidRDefault="009F7531"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IT245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" filled="f" stroked="f">
                <v:textbox>
                  <w:txbxContent>
                    <w:p w14:paraId="07D7FDE2" w14:textId="77777777" w:rsidR="00A75F44" w:rsidRPr="00A75F44" w:rsidRDefault="00A75F44"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A75F44">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Data Structure</w:t>
                      </w:r>
                    </w:p>
                    <w:p w14:paraId="7385C9C4" w14:textId="28339829" w:rsidR="00E8497B" w:rsidRPr="000530C6" w:rsidRDefault="009F7531" w:rsidP="00A75F4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IT245</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4B165F50" w14:textId="1AC50531" w:rsidR="00496101" w:rsidRPr="00E734AF" w:rsidRDefault="00E51CCE" w:rsidP="00E734AF">
          <w:pPr>
            <w:tabs>
              <w:tab w:val="left" w:pos="4722"/>
            </w:tabs>
            <w:rPr>
              <w:b/>
              <w:bCs/>
            </w:rPr>
            <w:sectPr w:rsidR="00496101" w:rsidRPr="00E734A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r>
            <w:rPr>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D707B8">
            <w:rPr>
              <w:b/>
              <w:bCs/>
              <w:noProof/>
              <w:lang w:eastAsia="en-US"/>
            </w:rPr>
            <mc:AlternateContent>
              <mc:Choice Requires="wps">
                <w:drawing>
                  <wp:anchor distT="0" distB="0" distL="114300" distR="114300" simplePos="0" relativeHeight="251675648" behindDoc="0" locked="0" layoutInCell="1" allowOverlap="0" wp14:anchorId="7CBAAF0B" wp14:editId="20DA35D4">
                    <wp:simplePos x="0" y="0"/>
                    <wp:positionH relativeFrom="page">
                      <wp:posOffset>460375</wp:posOffset>
                    </wp:positionH>
                    <wp:positionV relativeFrom="margin">
                      <wp:posOffset>3223895</wp:posOffset>
                    </wp:positionV>
                    <wp:extent cx="6858000" cy="1177290"/>
                    <wp:effectExtent l="0" t="0" r="0" b="381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3F7F2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0FD3F083" w14:textId="0869907F" w:rsidR="006C507D" w:rsidRPr="006C507D" w:rsidRDefault="006C507D">
                                      <w:pPr>
                                        <w:pStyle w:val="Footer"/>
                                        <w:rPr>
                                          <w:b/>
                                          <w:bCs/>
                                          <w:sz w:val="28"/>
                                          <w:szCs w:val="28"/>
                                        </w:rPr>
                                      </w:pPr>
                                      <w:r w:rsidRPr="006C507D">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666E5C0F" w:rsidR="006C507D" w:rsidRPr="006C507D" w:rsidRDefault="006C507D">
                                      <w:pPr>
                                        <w:pStyle w:val="Footer"/>
                                        <w:rPr>
                                          <w:b/>
                                          <w:bCs/>
                                          <w:sz w:val="28"/>
                                          <w:szCs w:val="28"/>
                                        </w:rPr>
                                      </w:pPr>
                                      <w:r w:rsidRPr="006C507D">
                                        <w:rPr>
                                          <w:b/>
                                          <w:bCs/>
                                          <w:sz w:val="28"/>
                                          <w:szCs w:val="28"/>
                                        </w:rPr>
                                        <w:t>ID:</w:t>
                                      </w:r>
                                    </w:p>
                                    <w:p w14:paraId="66E350BF" w14:textId="76ABD284"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" o:allowoverlap="f" filled="f" stroked="f" strokeweight=".5pt">
                    <v:textbox inset="0,0,0,0">
                      <w:txbxContent>
                        <w:p w14:paraId="758D2B67" w14:textId="30931AFC" w:rsidR="00496101" w:rsidRDefault="003F7F2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0FD3F083" w14:textId="0869907F" w:rsidR="006C507D" w:rsidRPr="006C507D" w:rsidRDefault="006C507D">
                                <w:pPr>
                                  <w:pStyle w:val="Footer"/>
                                  <w:rPr>
                                    <w:b/>
                                    <w:bCs/>
                                    <w:sz w:val="28"/>
                                    <w:szCs w:val="28"/>
                                  </w:rPr>
                                </w:pPr>
                                <w:r w:rsidRPr="006C507D">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666E5C0F" w:rsidR="006C507D" w:rsidRPr="006C507D" w:rsidRDefault="006C507D">
                                <w:pPr>
                                  <w:pStyle w:val="Footer"/>
                                  <w:rPr>
                                    <w:b/>
                                    <w:bCs/>
                                    <w:sz w:val="28"/>
                                    <w:szCs w:val="28"/>
                                  </w:rPr>
                                </w:pPr>
                                <w:r w:rsidRPr="006C507D">
                                  <w:rPr>
                                    <w:b/>
                                    <w:bCs/>
                                    <w:sz w:val="28"/>
                                    <w:szCs w:val="28"/>
                                  </w:rPr>
                                  <w:t>ID:</w:t>
                                </w:r>
                              </w:p>
                              <w:p w14:paraId="66E350BF" w14:textId="76ABD284" w:rsidR="00496101" w:rsidRPr="006C507D" w:rsidRDefault="006C507D" w:rsidP="006C507D">
                                <w:pPr>
                                  <w:pStyle w:val="Footer"/>
                                  <w:rPr>
                                    <w:b/>
                                    <w:bCs/>
                                  </w:rPr>
                                </w:pPr>
                                <w:r w:rsidRPr="006C507D">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p>
      </w:sdtContent>
    </w:sdt>
    <w:p w14:paraId="1B51F202" w14:textId="664D21A9" w:rsidR="00496101" w:rsidRDefault="0062661E" w:rsidP="006C507D">
      <w:pPr>
        <w:pStyle w:val="Heading1"/>
        <w:rPr>
          <w:rFonts w:ascii="Times New Roman" w:hAnsi="Times New Roman" w:cs="Times New Roman"/>
          <w:sz w:val="36"/>
          <w:szCs w:val="36"/>
        </w:rPr>
      </w:pPr>
      <w:r>
        <w:rPr>
          <w:rFonts w:ascii="Times New Roman" w:hAnsi="Times New Roman" w:cs="Times New Roman"/>
          <w:noProof/>
          <w:sz w:val="36"/>
          <w:szCs w:val="36"/>
          <w:lang w:eastAsia="en-US"/>
        </w:rPr>
        <w:lastRenderedPageBreak/>
        <mc:AlternateContent>
          <mc:Choice Requires="wps">
            <w:drawing>
              <wp:anchor distT="0" distB="0" distL="114300" distR="114300" simplePos="0" relativeHeight="251680768" behindDoc="0" locked="0" layoutInCell="1" allowOverlap="1" wp14:anchorId="3811315A" wp14:editId="5E711E61">
                <wp:simplePos x="0" y="0"/>
                <wp:positionH relativeFrom="column">
                  <wp:posOffset>-1480185</wp:posOffset>
                </wp:positionH>
                <wp:positionV relativeFrom="paragraph">
                  <wp:posOffset>140970</wp:posOffset>
                </wp:positionV>
                <wp:extent cx="1266825" cy="3676650"/>
                <wp:effectExtent l="0" t="0" r="9525" b="0"/>
                <wp:wrapNone/>
                <wp:docPr id="1416042653" name="Text Box 10"/>
                <wp:cNvGraphicFramePr/>
                <a:graphic xmlns:a="http://schemas.openxmlformats.org/drawingml/2006/main">
                  <a:graphicData uri="http://schemas.microsoft.com/office/word/2010/wordprocessingShape">
                    <wps:wsp>
                      <wps:cNvSpPr txBox="1"/>
                      <wps:spPr>
                        <a:xfrm>
                          <a:off x="0" y="0"/>
                          <a:ext cx="1266825" cy="3676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57361E" w14:textId="77777777" w:rsidR="0062661E" w:rsidRPr="0062661E" w:rsidRDefault="0062661E" w:rsidP="0062661E">
                            <w:pPr>
                              <w:rPr>
                                <w:rFonts w:ascii="Times New Roman" w:eastAsia="Times New Roman" w:hAnsi="Times New Roman" w:cs="Times New Roman"/>
                                <w:color w:val="EE0000"/>
                                <w:sz w:val="24"/>
                                <w:szCs w:val="24"/>
                                <w:lang w:eastAsia="en-US"/>
                              </w:rPr>
                            </w:pPr>
                            <w:r w:rsidRPr="0062661E">
                              <w:rPr>
                                <w:rFonts w:ascii="Times New Roman" w:eastAsia="Times New Roman" w:hAnsi="Times New Roman" w:cs="Times New Roman"/>
                                <w:color w:val="EE0000"/>
                                <w:sz w:val="24"/>
                                <w:szCs w:val="24"/>
                                <w:lang w:eastAsia="en-US"/>
                              </w:rPr>
                              <w:t>CLO6:</w:t>
                            </w:r>
                          </w:p>
                          <w:p w14:paraId="178398F8" w14:textId="511AAF40" w:rsidR="0062661E" w:rsidRPr="0062661E" w:rsidRDefault="0062661E" w:rsidP="0062661E">
                            <w:pPr>
                              <w:rPr>
                                <w:color w:val="EE0000"/>
                                <w:sz w:val="24"/>
                                <w:szCs w:val="24"/>
                              </w:rPr>
                            </w:pPr>
                            <w:r w:rsidRPr="0062661E">
                              <w:rPr>
                                <w:rFonts w:ascii="Times New Roman" w:eastAsia="Times New Roman" w:hAnsi="Times New Roman" w:cs="Times New Roman"/>
                                <w:color w:val="EE0000"/>
                                <w:sz w:val="24"/>
                                <w:szCs w:val="24"/>
                                <w:lang w:eastAsia="en-US"/>
                              </w:rPr>
                              <w:t>Illustrate data structure problems and their designed solutions in the form of a group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1315A" id="Text Box 10" o:spid="_x0000_s1032" type="#_x0000_t202" style="position:absolute;margin-left:-116.55pt;margin-top:11.1pt;width:99.75pt;height:28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" filled="f" stroked="f" strokeweight=".5pt">
                <v:textbox inset="0,0,0,0">
                  <w:txbxContent>
                    <w:p w14:paraId="1957361E" w14:textId="77777777" w:rsidR="0062661E" w:rsidRPr="0062661E" w:rsidRDefault="0062661E" w:rsidP="0062661E">
                      <w:pPr>
                        <w:rPr>
                          <w:rFonts w:ascii="Times New Roman" w:eastAsia="Times New Roman" w:hAnsi="Times New Roman" w:cs="Times New Roman"/>
                          <w:color w:val="EE0000"/>
                          <w:sz w:val="24"/>
                          <w:szCs w:val="24"/>
                          <w:lang w:eastAsia="en-US"/>
                        </w:rPr>
                      </w:pPr>
                      <w:r w:rsidRPr="0062661E">
                        <w:rPr>
                          <w:rFonts w:ascii="Times New Roman" w:eastAsia="Times New Roman" w:hAnsi="Times New Roman" w:cs="Times New Roman"/>
                          <w:color w:val="EE0000"/>
                          <w:sz w:val="24"/>
                          <w:szCs w:val="24"/>
                          <w:lang w:eastAsia="en-US"/>
                        </w:rPr>
                        <w:t>CLO6:</w:t>
                      </w:r>
                    </w:p>
                    <w:p w14:paraId="178398F8" w14:textId="511AAF40" w:rsidR="0062661E" w:rsidRPr="0062661E" w:rsidRDefault="0062661E" w:rsidP="0062661E">
                      <w:pPr>
                        <w:rPr>
                          <w:color w:val="EE0000"/>
                          <w:sz w:val="24"/>
                          <w:szCs w:val="24"/>
                        </w:rPr>
                      </w:pPr>
                      <w:r w:rsidRPr="0062661E">
                        <w:rPr>
                          <w:rFonts w:ascii="Times New Roman" w:eastAsia="Times New Roman" w:hAnsi="Times New Roman" w:cs="Times New Roman"/>
                          <w:color w:val="EE0000"/>
                          <w:sz w:val="24"/>
                          <w:szCs w:val="24"/>
                          <w:lang w:eastAsia="en-US"/>
                        </w:rPr>
                        <w:t>Illustrate data structure problems and their designed solutions in the form of a group project.</w:t>
                      </w:r>
                    </w:p>
                  </w:txbxContent>
                </v:textbox>
              </v:shape>
            </w:pict>
          </mc:Fallback>
        </mc:AlternateContent>
      </w:r>
      <w:r w:rsidR="00D9328B" w:rsidRPr="00D9328B">
        <w:rPr>
          <w:rFonts w:ascii="Times New Roman" w:hAnsi="Times New Roman" w:cs="Times New Roman"/>
          <w:sz w:val="36"/>
          <w:szCs w:val="36"/>
        </w:rPr>
        <w:t>Description</w:t>
      </w:r>
      <w:r w:rsidR="003146CB">
        <w:rPr>
          <w:rFonts w:ascii="Times New Roman" w:hAnsi="Times New Roman" w:cs="Times New Roman"/>
          <w:sz w:val="36"/>
          <w:szCs w:val="36"/>
        </w:rPr>
        <w:t xml:space="preserve"> and Instructions</w:t>
      </w:r>
    </w:p>
    <w:p w14:paraId="2925D570" w14:textId="3A5B737E" w:rsidR="00A75F44" w:rsidRDefault="00A75F44" w:rsidP="00A75F44">
      <w:pPr>
        <w:rPr>
          <w:rFonts w:cstheme="minorHAnsi"/>
          <w:b/>
          <w:bCs/>
          <w:color w:val="auto"/>
          <w:sz w:val="24"/>
          <w:szCs w:val="24"/>
          <w:u w:val="single"/>
        </w:rPr>
      </w:pPr>
      <w:r>
        <w:rPr>
          <w:rFonts w:cstheme="minorHAnsi"/>
          <w:b/>
          <w:bCs/>
          <w:color w:val="auto"/>
          <w:sz w:val="24"/>
          <w:szCs w:val="24"/>
          <w:u w:val="single"/>
        </w:rPr>
        <w:t>1. Objective</w:t>
      </w:r>
    </w:p>
    <w:p w14:paraId="72048F20" w14:textId="77777777" w:rsidR="00173DAA" w:rsidRDefault="00173DAA" w:rsidP="00187DAC">
      <w:pPr>
        <w:jc w:val="both"/>
        <w:rPr>
          <w:rFonts w:cstheme="minorHAnsi"/>
          <w:color w:val="auto"/>
          <w:sz w:val="24"/>
          <w:szCs w:val="24"/>
        </w:rPr>
      </w:pPr>
      <w:r w:rsidRPr="00173DAA">
        <w:rPr>
          <w:rFonts w:cstheme="minorHAnsi"/>
          <w:color w:val="auto"/>
          <w:sz w:val="24"/>
          <w:szCs w:val="24"/>
        </w:rPr>
        <w:t>The primary objective of this project is to gain proficiency in the design and development of algorithmic solutions through the application of data structures concepts.</w:t>
      </w:r>
    </w:p>
    <w:p w14:paraId="334D26EE" w14:textId="0B08F751" w:rsidR="00A75F44" w:rsidRDefault="00A75F44" w:rsidP="00173DAA">
      <w:pPr>
        <w:rPr>
          <w:rFonts w:cstheme="minorHAnsi"/>
          <w:b/>
          <w:bCs/>
          <w:color w:val="auto"/>
          <w:sz w:val="24"/>
          <w:szCs w:val="24"/>
          <w:u w:val="single"/>
        </w:rPr>
      </w:pPr>
      <w:r>
        <w:rPr>
          <w:rFonts w:cstheme="minorHAnsi"/>
          <w:b/>
          <w:bCs/>
          <w:color w:val="auto"/>
          <w:sz w:val="24"/>
          <w:szCs w:val="24"/>
          <w:u w:val="single"/>
        </w:rPr>
        <w:t>2. Introduction</w:t>
      </w:r>
    </w:p>
    <w:p w14:paraId="22DA88B8" w14:textId="4E089DDD" w:rsidR="00A75F44" w:rsidRDefault="00D65264" w:rsidP="00187DAC">
      <w:pPr>
        <w:jc w:val="both"/>
        <w:rPr>
          <w:rFonts w:cstheme="minorHAnsi"/>
          <w:color w:val="auto"/>
          <w:sz w:val="24"/>
          <w:szCs w:val="24"/>
        </w:rPr>
      </w:pPr>
      <w:r>
        <w:rPr>
          <w:rFonts w:cstheme="minorHAnsi"/>
          <w:color w:val="auto"/>
          <w:sz w:val="24"/>
          <w:szCs w:val="24"/>
        </w:rPr>
        <w:t>I</w:t>
      </w:r>
      <w:r w:rsidRPr="00D65264">
        <w:rPr>
          <w:rFonts w:cstheme="minorHAnsi"/>
          <w:color w:val="auto"/>
          <w:sz w:val="24"/>
          <w:szCs w:val="24"/>
        </w:rPr>
        <w:t xml:space="preserve">n this project, student groups will collaboratively solve a problem designed to assess their comprehension of data structures. Each group, consisting of </w:t>
      </w:r>
      <w:r w:rsidRPr="00187DAC">
        <w:rPr>
          <w:rFonts w:cstheme="minorHAnsi"/>
          <w:b/>
          <w:bCs/>
          <w:color w:val="auto"/>
          <w:sz w:val="24"/>
          <w:szCs w:val="24"/>
        </w:rPr>
        <w:t xml:space="preserve">three </w:t>
      </w:r>
      <w:r w:rsidR="00187DAC" w:rsidRPr="00187DAC">
        <w:rPr>
          <w:rFonts w:cstheme="minorHAnsi"/>
          <w:b/>
          <w:bCs/>
          <w:color w:val="auto"/>
          <w:sz w:val="24"/>
          <w:szCs w:val="24"/>
        </w:rPr>
        <w:t>to four</w:t>
      </w:r>
      <w:r w:rsidR="00187DAC">
        <w:rPr>
          <w:rFonts w:cstheme="minorHAnsi"/>
          <w:color w:val="auto"/>
          <w:sz w:val="24"/>
          <w:szCs w:val="24"/>
        </w:rPr>
        <w:t xml:space="preserve"> </w:t>
      </w:r>
      <w:r w:rsidRPr="00D65264">
        <w:rPr>
          <w:rFonts w:cstheme="minorHAnsi"/>
          <w:color w:val="auto"/>
          <w:sz w:val="24"/>
          <w:szCs w:val="24"/>
        </w:rPr>
        <w:t xml:space="preserve">students, will consolidate their work into a </w:t>
      </w:r>
      <w:r w:rsidRPr="00187DAC">
        <w:rPr>
          <w:rFonts w:cstheme="minorHAnsi"/>
          <w:b/>
          <w:bCs/>
          <w:color w:val="auto"/>
          <w:sz w:val="24"/>
          <w:szCs w:val="24"/>
        </w:rPr>
        <w:t>single report</w:t>
      </w:r>
      <w:r w:rsidRPr="00D65264">
        <w:rPr>
          <w:rFonts w:cstheme="minorHAnsi"/>
          <w:color w:val="auto"/>
          <w:sz w:val="24"/>
          <w:szCs w:val="24"/>
        </w:rPr>
        <w:t xml:space="preserve">, which will be submitted alongside the </w:t>
      </w:r>
      <w:r w:rsidRPr="00187DAC">
        <w:rPr>
          <w:rFonts w:cstheme="minorHAnsi"/>
          <w:b/>
          <w:bCs/>
          <w:color w:val="auto"/>
          <w:sz w:val="24"/>
          <w:szCs w:val="24"/>
        </w:rPr>
        <w:t>other project materials</w:t>
      </w:r>
      <w:r w:rsidRPr="00D65264">
        <w:rPr>
          <w:rFonts w:cstheme="minorHAnsi"/>
          <w:color w:val="auto"/>
          <w:sz w:val="24"/>
          <w:szCs w:val="24"/>
        </w:rPr>
        <w:t>.</w:t>
      </w:r>
    </w:p>
    <w:p w14:paraId="6B073A60" w14:textId="77777777" w:rsidR="001866F5" w:rsidRDefault="001866F5" w:rsidP="001866F5">
      <w:pPr>
        <w:jc w:val="both"/>
        <w:rPr>
          <w:rFonts w:cstheme="minorHAnsi"/>
          <w:b/>
          <w:bCs/>
          <w:color w:val="auto"/>
          <w:sz w:val="24"/>
          <w:szCs w:val="24"/>
          <w:u w:val="single"/>
        </w:rPr>
      </w:pPr>
      <w:r>
        <w:rPr>
          <w:rFonts w:cstheme="minorHAnsi"/>
          <w:b/>
          <w:bCs/>
          <w:color w:val="auto"/>
          <w:sz w:val="24"/>
          <w:szCs w:val="24"/>
          <w:u w:val="single"/>
        </w:rPr>
        <w:t>3. Required work</w:t>
      </w:r>
    </w:p>
    <w:p w14:paraId="5ADDD9B3" w14:textId="0DEED642" w:rsidR="00FB0D1A" w:rsidRPr="00E35001" w:rsidRDefault="00FB0D1A" w:rsidP="00187DAC">
      <w:pPr>
        <w:jc w:val="both"/>
        <w:rPr>
          <w:rFonts w:cstheme="minorHAnsi"/>
          <w:color w:val="auto"/>
          <w:sz w:val="24"/>
          <w:szCs w:val="24"/>
        </w:rPr>
      </w:pPr>
      <w:r w:rsidRPr="00187DAC">
        <w:rPr>
          <w:rFonts w:cstheme="minorHAnsi"/>
          <w:b/>
          <w:bCs/>
          <w:color w:val="auto"/>
          <w:sz w:val="24"/>
          <w:szCs w:val="24"/>
        </w:rPr>
        <w:t>Select</w:t>
      </w:r>
      <w:r w:rsidRPr="00FB0D1A">
        <w:rPr>
          <w:rFonts w:cstheme="minorHAnsi"/>
          <w:color w:val="auto"/>
          <w:sz w:val="24"/>
          <w:szCs w:val="24"/>
        </w:rPr>
        <w:t xml:space="preserve"> an algorithmic problem pertaining to data structures concepts (specifically one covered during class lectures) and </w:t>
      </w:r>
      <w:r w:rsidRPr="00187DAC">
        <w:rPr>
          <w:rFonts w:cstheme="minorHAnsi"/>
          <w:b/>
          <w:bCs/>
          <w:color w:val="auto"/>
          <w:sz w:val="24"/>
          <w:szCs w:val="24"/>
        </w:rPr>
        <w:t>formulate</w:t>
      </w:r>
      <w:r w:rsidRPr="00FB0D1A">
        <w:rPr>
          <w:rFonts w:cstheme="minorHAnsi"/>
          <w:color w:val="auto"/>
          <w:sz w:val="24"/>
          <w:szCs w:val="24"/>
        </w:rPr>
        <w:t xml:space="preserve"> a comprehensive problem statement addressing it.</w:t>
      </w:r>
    </w:p>
    <w:p w14:paraId="2E74BA6F" w14:textId="5590F287" w:rsidR="00687F1A" w:rsidRPr="00687F1A" w:rsidRDefault="001866F5" w:rsidP="00687F1A">
      <w:pPr>
        <w:rPr>
          <w:rFonts w:cstheme="minorHAnsi"/>
          <w:b/>
          <w:bCs/>
          <w:color w:val="auto"/>
          <w:sz w:val="24"/>
          <w:szCs w:val="24"/>
        </w:rPr>
      </w:pPr>
      <w:r w:rsidRPr="001866F5">
        <w:rPr>
          <w:rFonts w:cstheme="minorHAnsi"/>
          <w:b/>
          <w:bCs/>
          <w:color w:val="auto"/>
          <w:sz w:val="24"/>
          <w:szCs w:val="24"/>
        </w:rPr>
        <w:t>Examples of project topics</w:t>
      </w:r>
      <w:r w:rsidR="00687F1A">
        <w:rPr>
          <w:rFonts w:cstheme="minorHAnsi"/>
          <w:b/>
          <w:bCs/>
          <w:color w:val="auto"/>
          <w:sz w:val="24"/>
          <w:szCs w:val="24"/>
        </w:rPr>
        <w:t>:</w:t>
      </w:r>
    </w:p>
    <w:tbl>
      <w:tblPr>
        <w:tblW w:w="8451" w:type="dxa"/>
        <w:shd w:val="clear" w:color="auto" w:fill="FFFFFF"/>
        <w:tblCellMar>
          <w:left w:w="0" w:type="dxa"/>
          <w:right w:w="0" w:type="dxa"/>
        </w:tblCellMar>
        <w:tblLook w:val="04A0" w:firstRow="1" w:lastRow="0" w:firstColumn="1" w:lastColumn="0" w:noHBand="0" w:noVBand="1"/>
      </w:tblPr>
      <w:tblGrid>
        <w:gridCol w:w="2846"/>
        <w:gridCol w:w="5605"/>
      </w:tblGrid>
      <w:tr w:rsidR="00687F1A" w:rsidRPr="00687F1A" w14:paraId="2676C088" w14:textId="77777777" w:rsidTr="00687F1A">
        <w:trPr>
          <w:trHeight w:val="603"/>
        </w:trPr>
        <w:tc>
          <w:tcPr>
            <w:tcW w:w="284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4F20FBE1" w14:textId="77777777" w:rsidR="00687F1A" w:rsidRPr="00687F1A" w:rsidRDefault="00687F1A" w:rsidP="00687F1A">
            <w:pPr>
              <w:spacing w:line="240" w:lineRule="auto"/>
              <w:rPr>
                <w:rFonts w:asciiTheme="majorHAnsi" w:hAnsiTheme="majorHAnsi" w:cstheme="majorHAnsi"/>
                <w:b/>
                <w:bCs/>
                <w:color w:val="auto"/>
                <w:sz w:val="24"/>
                <w:szCs w:val="24"/>
              </w:rPr>
            </w:pPr>
            <w:r w:rsidRPr="00687F1A">
              <w:rPr>
                <w:rFonts w:asciiTheme="majorHAnsi" w:hAnsiTheme="majorHAnsi" w:cstheme="majorHAnsi"/>
                <w:b/>
                <w:bCs/>
                <w:color w:val="auto"/>
                <w:sz w:val="24"/>
                <w:szCs w:val="24"/>
              </w:rPr>
              <w:t>Problem Name</w:t>
            </w:r>
          </w:p>
        </w:tc>
        <w:tc>
          <w:tcPr>
            <w:tcW w:w="5605"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hideMark/>
          </w:tcPr>
          <w:p w14:paraId="3F6BD27C" w14:textId="77777777" w:rsidR="00687F1A" w:rsidRPr="00687F1A" w:rsidRDefault="00687F1A" w:rsidP="00687F1A">
            <w:pPr>
              <w:spacing w:line="240" w:lineRule="auto"/>
              <w:rPr>
                <w:rFonts w:asciiTheme="majorHAnsi" w:hAnsiTheme="majorHAnsi" w:cstheme="majorHAnsi"/>
                <w:b/>
                <w:bCs/>
                <w:color w:val="auto"/>
                <w:sz w:val="24"/>
                <w:szCs w:val="24"/>
              </w:rPr>
            </w:pPr>
            <w:r w:rsidRPr="00687F1A">
              <w:rPr>
                <w:rFonts w:asciiTheme="majorHAnsi" w:hAnsiTheme="majorHAnsi" w:cstheme="majorHAnsi"/>
                <w:b/>
                <w:bCs/>
                <w:color w:val="auto"/>
                <w:sz w:val="24"/>
                <w:szCs w:val="24"/>
              </w:rPr>
              <w:t>Problem Description</w:t>
            </w:r>
          </w:p>
        </w:tc>
      </w:tr>
      <w:tr w:rsidR="00687F1A" w:rsidRPr="00687F1A" w14:paraId="2E7124B8"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C4E0F2"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Task Scheduling System</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FF67EF3"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Schedule tasks while respecting priorities or arrival orders.</w:t>
            </w:r>
          </w:p>
        </w:tc>
      </w:tr>
      <w:tr w:rsidR="00687F1A" w:rsidRPr="00687F1A" w14:paraId="3C63E9F3"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9A64CF"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Route Planning System</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F1A3B5B"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Determine the optimal route between two locations on a given map.</w:t>
            </w:r>
          </w:p>
        </w:tc>
      </w:tr>
      <w:tr w:rsidR="00687F1A" w:rsidRPr="00687F1A" w14:paraId="753E61D1"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12EB96"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Dictionary Word Lookup</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E4D14D"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Check whether words exist in a dictionary (set of sample words) and suggest corrections.</w:t>
            </w:r>
          </w:p>
        </w:tc>
      </w:tr>
      <w:tr w:rsidR="00687F1A" w:rsidRPr="00687F1A" w14:paraId="17A54DA4" w14:textId="77777777" w:rsidTr="00687F1A">
        <w:trPr>
          <w:trHeight w:val="308"/>
        </w:trPr>
        <w:tc>
          <w:tcPr>
            <w:tcW w:w="2846"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53B8FE0"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Book Inquiry System</w:t>
            </w:r>
          </w:p>
        </w:tc>
        <w:tc>
          <w:tcPr>
            <w:tcW w:w="560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0B7572" w14:textId="77777777" w:rsidR="00687F1A" w:rsidRPr="00687F1A" w:rsidRDefault="00687F1A" w:rsidP="00687F1A">
            <w:pPr>
              <w:spacing w:line="240" w:lineRule="auto"/>
              <w:rPr>
                <w:rFonts w:asciiTheme="majorHAnsi" w:hAnsiTheme="majorHAnsi" w:cstheme="majorHAnsi"/>
                <w:color w:val="auto"/>
                <w:sz w:val="24"/>
                <w:szCs w:val="24"/>
              </w:rPr>
            </w:pPr>
            <w:r w:rsidRPr="00687F1A">
              <w:rPr>
                <w:rFonts w:asciiTheme="majorHAnsi" w:hAnsiTheme="majorHAnsi" w:cstheme="majorHAnsi"/>
                <w:color w:val="auto"/>
                <w:sz w:val="24"/>
                <w:szCs w:val="24"/>
              </w:rPr>
              <w:t>Organize, search, and retrieve book names.</w:t>
            </w:r>
          </w:p>
        </w:tc>
      </w:tr>
    </w:tbl>
    <w:p w14:paraId="6DD11F29" w14:textId="0584F99A" w:rsidR="008065E9" w:rsidRDefault="008065E9" w:rsidP="001866F5">
      <w:pPr>
        <w:rPr>
          <w:rFonts w:cstheme="minorHAnsi"/>
          <w:b/>
          <w:bCs/>
          <w:color w:val="auto"/>
          <w:sz w:val="24"/>
          <w:szCs w:val="24"/>
        </w:rPr>
      </w:pPr>
    </w:p>
    <w:p w14:paraId="43DA87B2" w14:textId="104E65C4" w:rsidR="000203BB" w:rsidRPr="008065E9" w:rsidRDefault="006A0960" w:rsidP="00187DAC">
      <w:pPr>
        <w:numPr>
          <w:ilvl w:val="0"/>
          <w:numId w:val="10"/>
        </w:numPr>
        <w:spacing w:after="0" w:line="360" w:lineRule="auto"/>
        <w:jc w:val="both"/>
        <w:textAlignment w:val="baseline"/>
        <w:rPr>
          <w:rFonts w:cstheme="minorHAnsi"/>
          <w:color w:val="auto"/>
          <w:sz w:val="24"/>
          <w:szCs w:val="24"/>
        </w:rPr>
      </w:pPr>
      <w:r w:rsidRPr="008065E9">
        <w:rPr>
          <w:rFonts w:cstheme="minorHAnsi"/>
          <w:b/>
          <w:bCs/>
          <w:color w:val="auto"/>
          <w:sz w:val="24"/>
          <w:szCs w:val="24"/>
        </w:rPr>
        <w:lastRenderedPageBreak/>
        <w:t>Choose</w:t>
      </w:r>
      <w:r w:rsidRPr="008065E9">
        <w:rPr>
          <w:rFonts w:cstheme="minorHAnsi"/>
          <w:color w:val="auto"/>
          <w:sz w:val="24"/>
          <w:szCs w:val="24"/>
        </w:rPr>
        <w:t xml:space="preserve"> a project from the table provided </w:t>
      </w:r>
      <w:r w:rsidR="00D62C3A" w:rsidRPr="008065E9">
        <w:rPr>
          <w:rFonts w:cstheme="minorHAnsi"/>
          <w:color w:val="auto"/>
          <w:sz w:val="24"/>
          <w:szCs w:val="24"/>
        </w:rPr>
        <w:t>above or</w:t>
      </w:r>
      <w:r w:rsidRPr="008065E9">
        <w:rPr>
          <w:rFonts w:cstheme="minorHAnsi"/>
          <w:color w:val="auto"/>
          <w:sz w:val="24"/>
          <w:szCs w:val="24"/>
        </w:rPr>
        <w:t xml:space="preserve"> </w:t>
      </w:r>
      <w:r w:rsidRPr="008065E9">
        <w:rPr>
          <w:rFonts w:cstheme="minorHAnsi"/>
          <w:b/>
          <w:bCs/>
          <w:color w:val="auto"/>
          <w:sz w:val="24"/>
          <w:szCs w:val="24"/>
        </w:rPr>
        <w:t>propose</w:t>
      </w:r>
      <w:r w:rsidRPr="008065E9">
        <w:rPr>
          <w:rFonts w:cstheme="minorHAnsi"/>
          <w:color w:val="auto"/>
          <w:sz w:val="24"/>
          <w:szCs w:val="24"/>
        </w:rPr>
        <w:t xml:space="preserve"> an original project idea.</w:t>
      </w:r>
    </w:p>
    <w:p w14:paraId="2AA6CCBC" w14:textId="77777777" w:rsidR="006A0960" w:rsidRPr="008065E9" w:rsidRDefault="006A0960" w:rsidP="00187DAC">
      <w:pPr>
        <w:numPr>
          <w:ilvl w:val="0"/>
          <w:numId w:val="10"/>
        </w:numPr>
        <w:spacing w:after="0" w:line="360" w:lineRule="auto"/>
        <w:jc w:val="both"/>
        <w:textAlignment w:val="baseline"/>
        <w:rPr>
          <w:rFonts w:cstheme="minorHAnsi"/>
          <w:color w:val="auto"/>
          <w:sz w:val="24"/>
          <w:szCs w:val="24"/>
        </w:rPr>
      </w:pPr>
      <w:r w:rsidRPr="00871852">
        <w:rPr>
          <w:rFonts w:cstheme="minorHAnsi"/>
          <w:b/>
          <w:bCs/>
          <w:color w:val="auto"/>
          <w:sz w:val="24"/>
          <w:szCs w:val="24"/>
        </w:rPr>
        <w:t>Analyze and comprehend</w:t>
      </w:r>
      <w:r w:rsidRPr="008065E9">
        <w:rPr>
          <w:rFonts w:cstheme="minorHAnsi"/>
          <w:color w:val="auto"/>
          <w:sz w:val="24"/>
          <w:szCs w:val="24"/>
        </w:rPr>
        <w:t xml:space="preserve"> the selected problem thoroughly.</w:t>
      </w:r>
    </w:p>
    <w:p w14:paraId="2B2BD8B6" w14:textId="23E0FF7A" w:rsidR="000203BB" w:rsidRPr="008065E9" w:rsidRDefault="000203BB" w:rsidP="00187DAC">
      <w:pPr>
        <w:numPr>
          <w:ilvl w:val="0"/>
          <w:numId w:val="10"/>
        </w:numPr>
        <w:spacing w:after="0" w:line="360" w:lineRule="auto"/>
        <w:jc w:val="both"/>
        <w:textAlignment w:val="baseline"/>
        <w:rPr>
          <w:rFonts w:cstheme="minorHAnsi"/>
          <w:color w:val="auto"/>
          <w:sz w:val="24"/>
          <w:szCs w:val="24"/>
        </w:rPr>
      </w:pPr>
      <w:r w:rsidRPr="008065E9">
        <w:rPr>
          <w:rFonts w:cstheme="minorHAnsi"/>
          <w:color w:val="auto"/>
          <w:sz w:val="24"/>
          <w:szCs w:val="24"/>
        </w:rPr>
        <w:t xml:space="preserve">Implement at </w:t>
      </w:r>
      <w:r w:rsidRPr="008065E9">
        <w:rPr>
          <w:rFonts w:cstheme="minorHAnsi"/>
          <w:b/>
          <w:bCs/>
          <w:color w:val="auto"/>
          <w:sz w:val="24"/>
          <w:szCs w:val="24"/>
        </w:rPr>
        <w:t>least two</w:t>
      </w:r>
      <w:r w:rsidR="008065E9">
        <w:rPr>
          <w:rFonts w:cstheme="minorHAnsi"/>
          <w:b/>
          <w:bCs/>
          <w:color w:val="auto"/>
          <w:sz w:val="24"/>
          <w:szCs w:val="24"/>
        </w:rPr>
        <w:t xml:space="preserve"> different</w:t>
      </w:r>
      <w:r w:rsidRPr="008065E9">
        <w:rPr>
          <w:rFonts w:cstheme="minorHAnsi"/>
          <w:b/>
          <w:bCs/>
          <w:color w:val="auto"/>
          <w:sz w:val="24"/>
          <w:szCs w:val="24"/>
        </w:rPr>
        <w:t xml:space="preserve"> solutions</w:t>
      </w:r>
      <w:r w:rsidRPr="008065E9">
        <w:rPr>
          <w:rFonts w:cstheme="minorHAnsi"/>
          <w:color w:val="auto"/>
          <w:sz w:val="24"/>
          <w:szCs w:val="24"/>
        </w:rPr>
        <w:t> </w:t>
      </w:r>
      <w:r w:rsidR="00E10E6E" w:rsidRPr="008065E9">
        <w:rPr>
          <w:rFonts w:cstheme="minorHAnsi"/>
          <w:color w:val="auto"/>
          <w:sz w:val="24"/>
          <w:szCs w:val="24"/>
        </w:rPr>
        <w:t>to</w:t>
      </w:r>
      <w:r w:rsidRPr="008065E9">
        <w:rPr>
          <w:rFonts w:cstheme="minorHAnsi"/>
          <w:color w:val="auto"/>
          <w:sz w:val="24"/>
          <w:szCs w:val="24"/>
        </w:rPr>
        <w:t xml:space="preserve"> the problem</w:t>
      </w:r>
      <w:r w:rsidR="00323127" w:rsidRPr="008065E9">
        <w:rPr>
          <w:rFonts w:cstheme="minorHAnsi"/>
          <w:color w:val="auto"/>
          <w:sz w:val="24"/>
          <w:szCs w:val="24"/>
        </w:rPr>
        <w:t xml:space="preserve"> using </w:t>
      </w:r>
      <w:r w:rsidR="00DD4023" w:rsidRPr="008065E9">
        <w:rPr>
          <w:rFonts w:cstheme="minorHAnsi"/>
          <w:color w:val="auto"/>
          <w:sz w:val="24"/>
          <w:szCs w:val="24"/>
        </w:rPr>
        <w:t>data structures.</w:t>
      </w:r>
    </w:p>
    <w:p w14:paraId="0C35FCB6" w14:textId="4815F3EC" w:rsidR="006A0960" w:rsidRDefault="006A0960" w:rsidP="00187DAC">
      <w:pPr>
        <w:numPr>
          <w:ilvl w:val="0"/>
          <w:numId w:val="10"/>
        </w:numPr>
        <w:spacing w:after="0" w:line="240" w:lineRule="auto"/>
        <w:jc w:val="both"/>
        <w:textAlignment w:val="baseline"/>
        <w:rPr>
          <w:rFonts w:cstheme="minorHAnsi"/>
          <w:color w:val="auto"/>
          <w:sz w:val="24"/>
          <w:szCs w:val="24"/>
        </w:rPr>
      </w:pPr>
      <w:r w:rsidRPr="008065E9">
        <w:rPr>
          <w:rFonts w:cstheme="minorHAnsi"/>
          <w:color w:val="auto"/>
          <w:sz w:val="24"/>
          <w:szCs w:val="24"/>
        </w:rPr>
        <w:t xml:space="preserve">At least </w:t>
      </w:r>
      <w:r w:rsidRPr="008065E9">
        <w:rPr>
          <w:rFonts w:cstheme="minorHAnsi"/>
          <w:b/>
          <w:bCs/>
          <w:color w:val="auto"/>
          <w:sz w:val="24"/>
          <w:szCs w:val="24"/>
        </w:rPr>
        <w:t>one data structure</w:t>
      </w:r>
      <w:r w:rsidRPr="008065E9">
        <w:rPr>
          <w:rFonts w:cstheme="minorHAnsi"/>
          <w:color w:val="auto"/>
          <w:sz w:val="24"/>
          <w:szCs w:val="24"/>
        </w:rPr>
        <w:t xml:space="preserve"> must be incorporated into </w:t>
      </w:r>
      <w:r w:rsidRPr="008065E9">
        <w:rPr>
          <w:rFonts w:cstheme="minorHAnsi"/>
          <w:b/>
          <w:bCs/>
          <w:color w:val="auto"/>
          <w:sz w:val="24"/>
          <w:szCs w:val="24"/>
        </w:rPr>
        <w:t>each</w:t>
      </w:r>
      <w:r w:rsidRPr="008065E9">
        <w:rPr>
          <w:rFonts w:cstheme="minorHAnsi"/>
          <w:color w:val="auto"/>
          <w:sz w:val="24"/>
          <w:szCs w:val="24"/>
        </w:rPr>
        <w:t xml:space="preserve"> proposed solution. </w:t>
      </w:r>
    </w:p>
    <w:p w14:paraId="45BCEF3E" w14:textId="768D45B0" w:rsidR="00501816" w:rsidRPr="008065E9" w:rsidRDefault="00501816" w:rsidP="00187DAC">
      <w:pPr>
        <w:numPr>
          <w:ilvl w:val="0"/>
          <w:numId w:val="10"/>
        </w:numPr>
        <w:spacing w:after="0" w:line="240" w:lineRule="auto"/>
        <w:jc w:val="both"/>
        <w:textAlignment w:val="baseline"/>
        <w:rPr>
          <w:rFonts w:cstheme="minorHAnsi"/>
          <w:color w:val="auto"/>
          <w:sz w:val="24"/>
          <w:szCs w:val="24"/>
        </w:rPr>
      </w:pPr>
      <w:r w:rsidRPr="00501816">
        <w:rPr>
          <w:rFonts w:cstheme="minorHAnsi"/>
          <w:color w:val="auto"/>
          <w:sz w:val="24"/>
          <w:szCs w:val="24"/>
        </w:rPr>
        <w:t xml:space="preserve">Solutions must be implemented in separate methods, and they should be demonstrated and tested in </w:t>
      </w:r>
      <w:r>
        <w:rPr>
          <w:rFonts w:cstheme="minorHAnsi"/>
          <w:color w:val="auto"/>
          <w:sz w:val="24"/>
          <w:szCs w:val="24"/>
        </w:rPr>
        <w:t>a</w:t>
      </w:r>
      <w:r w:rsidRPr="00501816">
        <w:rPr>
          <w:rFonts w:cstheme="minorHAnsi"/>
          <w:color w:val="auto"/>
          <w:sz w:val="24"/>
          <w:szCs w:val="24"/>
        </w:rPr>
        <w:t xml:space="preserve"> main method.</w:t>
      </w:r>
    </w:p>
    <w:p w14:paraId="55275302" w14:textId="78A5D0B1" w:rsidR="000203BB" w:rsidRPr="008065E9" w:rsidRDefault="00190C35" w:rsidP="00187DAC">
      <w:pPr>
        <w:numPr>
          <w:ilvl w:val="0"/>
          <w:numId w:val="10"/>
        </w:numPr>
        <w:spacing w:after="0" w:line="240" w:lineRule="auto"/>
        <w:jc w:val="both"/>
        <w:textAlignment w:val="baseline"/>
        <w:rPr>
          <w:rFonts w:cstheme="minorHAnsi"/>
          <w:color w:val="auto"/>
          <w:sz w:val="24"/>
          <w:szCs w:val="24"/>
        </w:rPr>
      </w:pPr>
      <w:r w:rsidRPr="008065E9">
        <w:rPr>
          <w:rFonts w:cstheme="minorHAnsi"/>
          <w:color w:val="auto"/>
          <w:sz w:val="24"/>
          <w:szCs w:val="24"/>
        </w:rPr>
        <w:t xml:space="preserve">Provide a </w:t>
      </w:r>
      <w:r w:rsidRPr="008065E9">
        <w:rPr>
          <w:rFonts w:cstheme="minorHAnsi"/>
          <w:b/>
          <w:bCs/>
          <w:color w:val="auto"/>
          <w:sz w:val="24"/>
          <w:szCs w:val="24"/>
        </w:rPr>
        <w:t>comprehensive analysis</w:t>
      </w:r>
      <w:r w:rsidRPr="008065E9">
        <w:rPr>
          <w:rFonts w:cstheme="minorHAnsi"/>
          <w:color w:val="auto"/>
          <w:sz w:val="24"/>
          <w:szCs w:val="24"/>
        </w:rPr>
        <w:t xml:space="preserve"> of the </w:t>
      </w:r>
      <w:r w:rsidRPr="008065E9">
        <w:rPr>
          <w:rFonts w:cstheme="minorHAnsi"/>
          <w:b/>
          <w:bCs/>
          <w:color w:val="auto"/>
          <w:sz w:val="24"/>
          <w:szCs w:val="24"/>
        </w:rPr>
        <w:t>algorithmic complexity</w:t>
      </w:r>
      <w:r w:rsidRPr="008065E9">
        <w:rPr>
          <w:rFonts w:cstheme="minorHAnsi"/>
          <w:color w:val="auto"/>
          <w:sz w:val="24"/>
          <w:szCs w:val="24"/>
        </w:rPr>
        <w:t xml:space="preserve"> for </w:t>
      </w:r>
      <w:r w:rsidRPr="008065E9">
        <w:rPr>
          <w:rFonts w:cstheme="minorHAnsi"/>
          <w:b/>
          <w:bCs/>
          <w:color w:val="auto"/>
          <w:sz w:val="24"/>
          <w:szCs w:val="24"/>
        </w:rPr>
        <w:t>both</w:t>
      </w:r>
      <w:r w:rsidRPr="008065E9">
        <w:rPr>
          <w:rFonts w:cstheme="minorHAnsi"/>
          <w:color w:val="auto"/>
          <w:sz w:val="24"/>
          <w:szCs w:val="24"/>
        </w:rPr>
        <w:t xml:space="preserve"> implemented solutions.</w:t>
      </w:r>
      <w:r w:rsidR="000203BB" w:rsidRPr="008065E9">
        <w:rPr>
          <w:rFonts w:cstheme="minorHAnsi"/>
          <w:color w:val="auto"/>
          <w:sz w:val="24"/>
          <w:szCs w:val="24"/>
        </w:rPr>
        <w:t> </w:t>
      </w:r>
    </w:p>
    <w:p w14:paraId="5BB6435D" w14:textId="77777777" w:rsidR="008065E9" w:rsidRPr="008065E9" w:rsidRDefault="008065E9" w:rsidP="00187DAC">
      <w:pPr>
        <w:spacing w:after="0" w:line="240" w:lineRule="auto"/>
        <w:jc w:val="both"/>
        <w:textAlignment w:val="baseline"/>
        <w:rPr>
          <w:rFonts w:cstheme="minorHAnsi"/>
          <w:color w:val="auto"/>
          <w:sz w:val="24"/>
          <w:szCs w:val="24"/>
        </w:rPr>
      </w:pPr>
    </w:p>
    <w:p w14:paraId="237C5AF3" w14:textId="33FFAC22" w:rsidR="00190C35" w:rsidRDefault="008065E9" w:rsidP="00187DAC">
      <w:pPr>
        <w:jc w:val="both"/>
        <w:rPr>
          <w:rFonts w:cstheme="minorHAnsi"/>
          <w:color w:val="auto"/>
          <w:sz w:val="24"/>
          <w:szCs w:val="24"/>
        </w:rPr>
      </w:pPr>
      <w:r w:rsidRPr="00187DAC">
        <w:rPr>
          <w:rFonts w:cstheme="minorHAnsi"/>
          <w:b/>
          <w:bCs/>
          <w:color w:val="auto"/>
          <w:sz w:val="24"/>
          <w:szCs w:val="24"/>
        </w:rPr>
        <w:t>Note:</w:t>
      </w:r>
      <w:r w:rsidRPr="008065E9">
        <w:rPr>
          <w:rFonts w:cstheme="minorHAnsi"/>
          <w:color w:val="auto"/>
          <w:sz w:val="24"/>
          <w:szCs w:val="24"/>
        </w:rPr>
        <w:t xml:space="preserve"> You may </w:t>
      </w:r>
      <w:r w:rsidRPr="00187DAC">
        <w:rPr>
          <w:rFonts w:cstheme="minorHAnsi"/>
          <w:b/>
          <w:bCs/>
          <w:color w:val="auto"/>
          <w:sz w:val="24"/>
          <w:szCs w:val="24"/>
        </w:rPr>
        <w:t>choose</w:t>
      </w:r>
      <w:r w:rsidRPr="008065E9">
        <w:rPr>
          <w:rFonts w:cstheme="minorHAnsi"/>
          <w:color w:val="auto"/>
          <w:sz w:val="24"/>
          <w:szCs w:val="24"/>
        </w:rPr>
        <w:t xml:space="preserve"> a project from the table above </w:t>
      </w:r>
      <w:r w:rsidRPr="00187DAC">
        <w:rPr>
          <w:rFonts w:cstheme="minorHAnsi"/>
          <w:b/>
          <w:bCs/>
          <w:color w:val="EE0000"/>
          <w:sz w:val="24"/>
          <w:szCs w:val="24"/>
        </w:rPr>
        <w:t>or</w:t>
      </w:r>
      <w:r w:rsidRPr="00187DAC">
        <w:rPr>
          <w:rFonts w:cstheme="minorHAnsi"/>
          <w:color w:val="EE0000"/>
          <w:sz w:val="24"/>
          <w:szCs w:val="24"/>
        </w:rPr>
        <w:t xml:space="preserve"> </w:t>
      </w:r>
      <w:r w:rsidRPr="00187DAC">
        <w:rPr>
          <w:rFonts w:cstheme="minorHAnsi"/>
          <w:b/>
          <w:bCs/>
          <w:color w:val="auto"/>
          <w:sz w:val="24"/>
          <w:szCs w:val="24"/>
        </w:rPr>
        <w:t>propose</w:t>
      </w:r>
      <w:r w:rsidRPr="008065E9">
        <w:rPr>
          <w:rFonts w:cstheme="minorHAnsi"/>
          <w:color w:val="auto"/>
          <w:sz w:val="24"/>
          <w:szCs w:val="24"/>
        </w:rPr>
        <w:t xml:space="preserve"> an original idea. If you </w:t>
      </w:r>
      <w:r w:rsidRPr="00187DAC">
        <w:rPr>
          <w:rFonts w:cstheme="minorHAnsi"/>
          <w:b/>
          <w:bCs/>
          <w:color w:val="auto"/>
          <w:sz w:val="24"/>
          <w:szCs w:val="24"/>
        </w:rPr>
        <w:t>propose</w:t>
      </w:r>
      <w:r w:rsidRPr="008065E9">
        <w:rPr>
          <w:rFonts w:cstheme="minorHAnsi"/>
          <w:color w:val="auto"/>
          <w:sz w:val="24"/>
          <w:szCs w:val="24"/>
        </w:rPr>
        <w:t xml:space="preserve"> your own topic, you </w:t>
      </w:r>
      <w:r w:rsidRPr="008065E9">
        <w:rPr>
          <w:rFonts w:cstheme="minorHAnsi"/>
          <w:b/>
          <w:bCs/>
          <w:color w:val="auto"/>
          <w:sz w:val="24"/>
          <w:szCs w:val="24"/>
        </w:rPr>
        <w:t>must receive confirmation</w:t>
      </w:r>
      <w:r w:rsidRPr="008065E9">
        <w:rPr>
          <w:rFonts w:cstheme="minorHAnsi"/>
          <w:color w:val="auto"/>
          <w:sz w:val="24"/>
          <w:szCs w:val="24"/>
        </w:rPr>
        <w:t xml:space="preserve"> from your instructor before proceeding</w:t>
      </w:r>
      <w:r>
        <w:rPr>
          <w:rFonts w:cstheme="minorHAnsi"/>
          <w:color w:val="auto"/>
          <w:sz w:val="24"/>
          <w:szCs w:val="24"/>
        </w:rPr>
        <w:t>.</w:t>
      </w:r>
    </w:p>
    <w:p w14:paraId="64A115B5" w14:textId="77777777" w:rsidR="008065E9" w:rsidRDefault="008065E9" w:rsidP="001866F5">
      <w:pPr>
        <w:rPr>
          <w:rFonts w:cstheme="minorHAnsi"/>
          <w:b/>
          <w:bCs/>
          <w:color w:val="auto"/>
          <w:sz w:val="24"/>
          <w:szCs w:val="24"/>
        </w:rPr>
      </w:pPr>
    </w:p>
    <w:p w14:paraId="41172C8F" w14:textId="77777777" w:rsidR="00FF5243" w:rsidRDefault="000203BB" w:rsidP="00FF5243">
      <w:pPr>
        <w:rPr>
          <w:rFonts w:cstheme="minorHAnsi"/>
          <w:b/>
          <w:bCs/>
          <w:color w:val="auto"/>
          <w:sz w:val="24"/>
          <w:szCs w:val="24"/>
          <w:u w:val="single"/>
        </w:rPr>
      </w:pPr>
      <w:r>
        <w:rPr>
          <w:rFonts w:cstheme="minorHAnsi"/>
          <w:b/>
          <w:bCs/>
          <w:color w:val="auto"/>
          <w:sz w:val="24"/>
          <w:szCs w:val="24"/>
          <w:u w:val="single"/>
        </w:rPr>
        <w:t xml:space="preserve">4. </w:t>
      </w:r>
      <w:r w:rsidR="0012188D" w:rsidRPr="003B5340">
        <w:rPr>
          <w:rFonts w:cstheme="minorHAnsi"/>
          <w:b/>
          <w:bCs/>
          <w:color w:val="auto"/>
          <w:sz w:val="24"/>
          <w:szCs w:val="24"/>
          <w:u w:val="single"/>
        </w:rPr>
        <w:t>What to submit?</w:t>
      </w:r>
    </w:p>
    <w:p w14:paraId="5287BD25" w14:textId="4A104758" w:rsidR="00FF5243" w:rsidRPr="00FF5243" w:rsidRDefault="00FF5243" w:rsidP="00FF5243">
      <w:pPr>
        <w:numPr>
          <w:ilvl w:val="0"/>
          <w:numId w:val="22"/>
        </w:numPr>
        <w:rPr>
          <w:rFonts w:cstheme="minorHAnsi"/>
          <w:b/>
          <w:bCs/>
          <w:color w:val="auto"/>
          <w:sz w:val="24"/>
          <w:szCs w:val="24"/>
        </w:rPr>
      </w:pPr>
      <w:r w:rsidRPr="00FF5243">
        <w:rPr>
          <w:rFonts w:cstheme="minorHAnsi"/>
          <w:b/>
          <w:bCs/>
          <w:color w:val="auto"/>
          <w:sz w:val="24"/>
          <w:szCs w:val="24"/>
        </w:rPr>
        <w:t>Mid project Progress Report:</w:t>
      </w:r>
      <w:r w:rsidR="001F7698">
        <w:rPr>
          <w:rFonts w:cstheme="minorHAnsi"/>
          <w:b/>
          <w:bCs/>
          <w:color w:val="auto"/>
          <w:sz w:val="24"/>
          <w:szCs w:val="24"/>
        </w:rPr>
        <w:t xml:space="preserve"> (2 marks)</w:t>
      </w:r>
    </w:p>
    <w:p w14:paraId="3C7027AF" w14:textId="77777777" w:rsidR="00FF5243" w:rsidRPr="00FF5243" w:rsidRDefault="00FF5243" w:rsidP="00FF5243">
      <w:pPr>
        <w:rPr>
          <w:rFonts w:cstheme="minorHAnsi"/>
          <w:b/>
          <w:bCs/>
          <w:color w:val="auto"/>
          <w:sz w:val="24"/>
          <w:szCs w:val="24"/>
        </w:rPr>
      </w:pPr>
      <w:r w:rsidRPr="00FF5243">
        <w:rPr>
          <w:rFonts w:cstheme="minorHAnsi"/>
          <w:b/>
          <w:bCs/>
          <w:color w:val="auto"/>
          <w:sz w:val="24"/>
          <w:szCs w:val="24"/>
        </w:rPr>
        <w:t>Students are required to submit a short mid progress report, which must include:</w:t>
      </w:r>
    </w:p>
    <w:p w14:paraId="35AF25FD"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Work completed this period</w:t>
      </w:r>
    </w:p>
    <w:p w14:paraId="1B512458"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One key decision has been made during this period</w:t>
      </w:r>
    </w:p>
    <w:p w14:paraId="12EBF7BF"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 xml:space="preserve">One problem encountered </w:t>
      </w:r>
    </w:p>
    <w:p w14:paraId="018C2193"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Plan to do next.</w:t>
      </w:r>
    </w:p>
    <w:p w14:paraId="77F0A6F1" w14:textId="77777777" w:rsidR="00FF5243" w:rsidRPr="00FF5243" w:rsidRDefault="00FF5243" w:rsidP="00FF5243">
      <w:pPr>
        <w:numPr>
          <w:ilvl w:val="0"/>
          <w:numId w:val="23"/>
        </w:numPr>
        <w:rPr>
          <w:rFonts w:cstheme="minorHAnsi"/>
          <w:b/>
          <w:bCs/>
          <w:color w:val="auto"/>
          <w:sz w:val="24"/>
          <w:szCs w:val="24"/>
        </w:rPr>
      </w:pPr>
      <w:r w:rsidRPr="00FF5243">
        <w:rPr>
          <w:rFonts w:cstheme="minorHAnsi"/>
          <w:b/>
          <w:bCs/>
          <w:color w:val="auto"/>
          <w:sz w:val="24"/>
          <w:szCs w:val="24"/>
        </w:rPr>
        <w:t xml:space="preserve">Each group member input/participation. </w:t>
      </w:r>
    </w:p>
    <w:p w14:paraId="664161A3" w14:textId="77777777" w:rsidR="00FF5243" w:rsidRPr="00FF5243" w:rsidRDefault="00FF5243" w:rsidP="00FF5243">
      <w:pPr>
        <w:rPr>
          <w:rFonts w:cstheme="minorHAnsi"/>
          <w:b/>
          <w:bCs/>
          <w:color w:val="auto"/>
          <w:sz w:val="24"/>
          <w:szCs w:val="24"/>
        </w:rPr>
      </w:pPr>
    </w:p>
    <w:p w14:paraId="754B99C8" w14:textId="6A65F19C" w:rsidR="00FF5243" w:rsidRPr="00FF5243" w:rsidRDefault="00FF5243" w:rsidP="00FF5243">
      <w:pPr>
        <w:numPr>
          <w:ilvl w:val="0"/>
          <w:numId w:val="22"/>
        </w:numPr>
        <w:rPr>
          <w:rFonts w:cstheme="minorHAnsi"/>
          <w:b/>
          <w:bCs/>
          <w:color w:val="auto"/>
          <w:sz w:val="24"/>
          <w:szCs w:val="24"/>
        </w:rPr>
      </w:pPr>
      <w:r w:rsidRPr="00FF5243">
        <w:rPr>
          <w:rFonts w:cstheme="minorHAnsi"/>
          <w:b/>
          <w:bCs/>
          <w:color w:val="auto"/>
          <w:sz w:val="24"/>
          <w:szCs w:val="24"/>
        </w:rPr>
        <w:lastRenderedPageBreak/>
        <w:t>Version History / Commit Log Requirements:</w:t>
      </w:r>
      <w:r w:rsidR="001F7698">
        <w:rPr>
          <w:rFonts w:cstheme="minorHAnsi"/>
          <w:b/>
          <w:bCs/>
          <w:color w:val="auto"/>
          <w:sz w:val="24"/>
          <w:szCs w:val="24"/>
        </w:rPr>
        <w:t xml:space="preserve"> (15 marks)</w:t>
      </w:r>
    </w:p>
    <w:p w14:paraId="70577940" w14:textId="77777777" w:rsidR="00FF5243" w:rsidRPr="00FF5243" w:rsidRDefault="00FF5243" w:rsidP="00FF5243">
      <w:pPr>
        <w:rPr>
          <w:rFonts w:cstheme="minorHAnsi"/>
          <w:b/>
          <w:bCs/>
          <w:color w:val="auto"/>
          <w:sz w:val="24"/>
          <w:szCs w:val="24"/>
        </w:rPr>
      </w:pPr>
      <w:r w:rsidRPr="00FF5243">
        <w:rPr>
          <w:rFonts w:cstheme="minorHAnsi"/>
          <w:b/>
          <w:bCs/>
          <w:color w:val="auto"/>
          <w:sz w:val="24"/>
          <w:szCs w:val="24"/>
        </w:rPr>
        <w:t>Students must complete and submit project history/timestamp using a live, editable link:</w:t>
      </w:r>
    </w:p>
    <w:p w14:paraId="66D38628" w14:textId="77777777" w:rsidR="00FF5243" w:rsidRPr="00FF5243" w:rsidRDefault="00FF5243" w:rsidP="00FF5243">
      <w:pPr>
        <w:numPr>
          <w:ilvl w:val="0"/>
          <w:numId w:val="24"/>
        </w:numPr>
        <w:rPr>
          <w:rFonts w:cstheme="minorHAnsi"/>
          <w:b/>
          <w:bCs/>
          <w:color w:val="auto"/>
          <w:sz w:val="24"/>
          <w:szCs w:val="24"/>
        </w:rPr>
      </w:pPr>
      <w:r w:rsidRPr="00FF5243">
        <w:rPr>
          <w:rFonts w:cstheme="minorHAnsi"/>
          <w:b/>
          <w:bCs/>
          <w:color w:val="auto"/>
          <w:sz w:val="24"/>
          <w:szCs w:val="24"/>
        </w:rPr>
        <w:t>Written report: Submit a shared Google Doc or Word Online link (sharing set to "Anyone with the link can view") along with your final PDF report. The link must show the progress of students’ work with timestamps/screenshots.</w:t>
      </w:r>
    </w:p>
    <w:p w14:paraId="5BCE9AC0" w14:textId="77777777" w:rsidR="00FF5243" w:rsidRPr="00FF5243" w:rsidRDefault="00FF5243" w:rsidP="00FF5243">
      <w:pPr>
        <w:numPr>
          <w:ilvl w:val="0"/>
          <w:numId w:val="24"/>
        </w:numPr>
        <w:rPr>
          <w:rFonts w:cstheme="minorHAnsi"/>
          <w:b/>
          <w:bCs/>
          <w:i/>
          <w:iCs/>
          <w:color w:val="auto"/>
          <w:sz w:val="24"/>
          <w:szCs w:val="24"/>
        </w:rPr>
      </w:pPr>
      <w:r w:rsidRPr="00FF5243">
        <w:rPr>
          <w:rFonts w:cstheme="minorHAnsi"/>
          <w:b/>
          <w:bCs/>
          <w:color w:val="auto"/>
          <w:sz w:val="24"/>
          <w:szCs w:val="24"/>
        </w:rPr>
        <w:t xml:space="preserve">Code/data projects: Submit code via a Google </w:t>
      </w:r>
      <w:proofErr w:type="spellStart"/>
      <w:r w:rsidRPr="00FF5243">
        <w:rPr>
          <w:rFonts w:cstheme="minorHAnsi"/>
          <w:b/>
          <w:bCs/>
          <w:color w:val="auto"/>
          <w:sz w:val="24"/>
          <w:szCs w:val="24"/>
        </w:rPr>
        <w:t>Colab</w:t>
      </w:r>
      <w:proofErr w:type="spellEnd"/>
      <w:r w:rsidRPr="00FF5243">
        <w:rPr>
          <w:rFonts w:cstheme="minorHAnsi"/>
          <w:b/>
          <w:bCs/>
          <w:color w:val="auto"/>
          <w:sz w:val="24"/>
          <w:szCs w:val="24"/>
        </w:rPr>
        <w:t xml:space="preserve">, </w:t>
      </w:r>
      <w:proofErr w:type="spellStart"/>
      <w:proofErr w:type="gramStart"/>
      <w:r w:rsidRPr="00FF5243">
        <w:rPr>
          <w:rFonts w:cstheme="minorHAnsi"/>
          <w:b/>
          <w:bCs/>
          <w:color w:val="auto"/>
          <w:sz w:val="24"/>
          <w:szCs w:val="24"/>
        </w:rPr>
        <w:t>GitHub,or</w:t>
      </w:r>
      <w:proofErr w:type="spellEnd"/>
      <w:proofErr w:type="gramEnd"/>
      <w:r w:rsidRPr="00FF5243">
        <w:rPr>
          <w:rFonts w:cstheme="minorHAnsi"/>
          <w:b/>
          <w:bCs/>
          <w:color w:val="auto"/>
          <w:sz w:val="24"/>
          <w:szCs w:val="24"/>
        </w:rPr>
        <w:t xml:space="preserve"> </w:t>
      </w:r>
      <w:proofErr w:type="spellStart"/>
      <w:r w:rsidRPr="00FF5243">
        <w:rPr>
          <w:rFonts w:cstheme="minorHAnsi"/>
          <w:b/>
          <w:bCs/>
          <w:color w:val="auto"/>
          <w:sz w:val="24"/>
          <w:szCs w:val="24"/>
        </w:rPr>
        <w:t>GitLab</w:t>
      </w:r>
      <w:proofErr w:type="spellEnd"/>
      <w:r w:rsidRPr="00FF5243">
        <w:rPr>
          <w:rFonts w:cstheme="minorHAnsi"/>
          <w:b/>
          <w:bCs/>
          <w:color w:val="auto"/>
          <w:sz w:val="24"/>
          <w:szCs w:val="24"/>
        </w:rPr>
        <w:t xml:space="preserve"> repository link (coordinator may choose a repository suitable for the course). The repository must show commit history reflecting incremental progress. </w:t>
      </w:r>
      <w:r w:rsidRPr="00FF5243">
        <w:rPr>
          <w:rFonts w:cstheme="minorHAnsi"/>
          <w:b/>
          <w:bCs/>
          <w:i/>
          <w:iCs/>
          <w:color w:val="auto"/>
          <w:sz w:val="24"/>
          <w:szCs w:val="24"/>
        </w:rPr>
        <w:t>commit regularly (at minimum once per week), with clear, descriptive commit messages.</w:t>
      </w:r>
    </w:p>
    <w:p w14:paraId="20139902" w14:textId="77777777" w:rsidR="00FF5243" w:rsidRPr="00FF5243" w:rsidRDefault="00FF5243" w:rsidP="00FF5243">
      <w:pPr>
        <w:numPr>
          <w:ilvl w:val="0"/>
          <w:numId w:val="24"/>
        </w:numPr>
        <w:rPr>
          <w:rFonts w:cstheme="minorHAnsi"/>
          <w:b/>
          <w:bCs/>
          <w:i/>
          <w:iCs/>
          <w:color w:val="auto"/>
          <w:sz w:val="24"/>
          <w:szCs w:val="24"/>
        </w:rPr>
      </w:pPr>
      <w:r w:rsidRPr="00FF5243">
        <w:rPr>
          <w:rFonts w:cstheme="minorHAnsi"/>
          <w:b/>
          <w:bCs/>
          <w:color w:val="auto"/>
          <w:sz w:val="24"/>
          <w:szCs w:val="24"/>
        </w:rPr>
        <w:t>A separate section in the report must be added and named “Project Artifacts" to include all links such as:</w:t>
      </w:r>
    </w:p>
    <w:p w14:paraId="2AE1B2BA" w14:textId="77777777" w:rsidR="00FF5243" w:rsidRPr="00FF5243" w:rsidRDefault="00FF5243" w:rsidP="00FF5243">
      <w:pPr>
        <w:rPr>
          <w:rFonts w:cstheme="minorHAnsi"/>
          <w:b/>
          <w:bCs/>
          <w:color w:val="auto"/>
          <w:sz w:val="24"/>
          <w:szCs w:val="24"/>
        </w:rPr>
      </w:pPr>
      <w:r w:rsidRPr="00FF5243">
        <w:rPr>
          <w:rFonts w:cstheme="minorHAnsi"/>
          <w:b/>
          <w:bCs/>
          <w:color w:val="auto"/>
          <w:sz w:val="24"/>
          <w:szCs w:val="24"/>
        </w:rPr>
        <w:t>Project Artifacts:</w:t>
      </w:r>
    </w:p>
    <w:p w14:paraId="2F924A9C" w14:textId="77777777" w:rsidR="00FF5243" w:rsidRPr="00FF5243" w:rsidRDefault="00FF5243" w:rsidP="00FF5243">
      <w:pPr>
        <w:numPr>
          <w:ilvl w:val="0"/>
          <w:numId w:val="25"/>
        </w:numPr>
        <w:rPr>
          <w:rFonts w:cstheme="minorHAnsi"/>
          <w:b/>
          <w:bCs/>
          <w:color w:val="auto"/>
          <w:sz w:val="24"/>
          <w:szCs w:val="24"/>
        </w:rPr>
      </w:pPr>
      <w:r w:rsidRPr="00FF5243">
        <w:rPr>
          <w:rFonts w:cstheme="minorHAnsi"/>
          <w:b/>
          <w:bCs/>
          <w:color w:val="auto"/>
          <w:sz w:val="24"/>
          <w:szCs w:val="24"/>
        </w:rPr>
        <w:t>Live report document (with edit history): [link]</w:t>
      </w:r>
    </w:p>
    <w:p w14:paraId="1A450FA0" w14:textId="77777777" w:rsidR="00FF5243" w:rsidRPr="00FF5243" w:rsidRDefault="00FF5243" w:rsidP="00FF5243">
      <w:pPr>
        <w:numPr>
          <w:ilvl w:val="0"/>
          <w:numId w:val="25"/>
        </w:numPr>
        <w:rPr>
          <w:rFonts w:cstheme="minorHAnsi"/>
          <w:b/>
          <w:bCs/>
          <w:color w:val="auto"/>
          <w:sz w:val="24"/>
          <w:szCs w:val="24"/>
        </w:rPr>
      </w:pPr>
      <w:r w:rsidRPr="00FF5243">
        <w:rPr>
          <w:rFonts w:cstheme="minorHAnsi"/>
          <w:b/>
          <w:bCs/>
          <w:color w:val="auto"/>
          <w:sz w:val="24"/>
          <w:szCs w:val="24"/>
        </w:rPr>
        <w:t>GitHub/GitLab repository (with commit history): [link]</w:t>
      </w:r>
    </w:p>
    <w:p w14:paraId="29C36872" w14:textId="66753581" w:rsidR="00501816" w:rsidRPr="00FF5243" w:rsidRDefault="00FF5243" w:rsidP="00FF5243">
      <w:pPr>
        <w:pStyle w:val="ListParagraph"/>
        <w:numPr>
          <w:ilvl w:val="0"/>
          <w:numId w:val="25"/>
        </w:numPr>
        <w:rPr>
          <w:rFonts w:cstheme="minorHAnsi"/>
          <w:b/>
          <w:bCs/>
          <w:color w:val="auto"/>
          <w:sz w:val="24"/>
          <w:szCs w:val="24"/>
          <w:u w:val="single"/>
        </w:rPr>
      </w:pPr>
      <w:r w:rsidRPr="00FF5243">
        <w:rPr>
          <w:rFonts w:cstheme="minorHAnsi"/>
          <w:b/>
          <w:bCs/>
          <w:color w:val="auto"/>
          <w:sz w:val="24"/>
          <w:szCs w:val="24"/>
        </w:rPr>
        <w:t xml:space="preserve">Google </w:t>
      </w:r>
      <w:proofErr w:type="spellStart"/>
      <w:r w:rsidRPr="00FF5243">
        <w:rPr>
          <w:rFonts w:cstheme="minorHAnsi"/>
          <w:b/>
          <w:bCs/>
          <w:color w:val="auto"/>
          <w:sz w:val="24"/>
          <w:szCs w:val="24"/>
        </w:rPr>
        <w:t>Colab</w:t>
      </w:r>
      <w:proofErr w:type="spellEnd"/>
      <w:r w:rsidRPr="00FF5243">
        <w:rPr>
          <w:rFonts w:cstheme="minorHAnsi"/>
          <w:b/>
          <w:bCs/>
          <w:color w:val="auto"/>
          <w:sz w:val="24"/>
          <w:szCs w:val="24"/>
        </w:rPr>
        <w:t xml:space="preserve"> notebook (if applicable): [link]</w:t>
      </w:r>
    </w:p>
    <w:p w14:paraId="60770CAD" w14:textId="1AD64E2E" w:rsidR="009F7531" w:rsidRPr="009F7531" w:rsidRDefault="009F7531" w:rsidP="009F7531">
      <w:pPr>
        <w:spacing w:after="200" w:line="276" w:lineRule="auto"/>
        <w:jc w:val="both"/>
        <w:rPr>
          <w:rFonts w:cstheme="minorHAnsi"/>
          <w:color w:val="auto"/>
          <w:sz w:val="24"/>
          <w:szCs w:val="24"/>
        </w:rPr>
      </w:pPr>
      <w:r w:rsidRPr="009F7531">
        <w:rPr>
          <w:rFonts w:cstheme="minorHAnsi"/>
          <w:b/>
          <w:bCs/>
          <w:color w:val="auto"/>
          <w:sz w:val="24"/>
          <w:szCs w:val="24"/>
        </w:rPr>
        <w:t>What NOT to do</w:t>
      </w:r>
      <w:r w:rsidRPr="009F7531">
        <w:rPr>
          <w:rFonts w:cstheme="minorHAnsi"/>
          <w:color w:val="auto"/>
          <w:sz w:val="24"/>
          <w:szCs w:val="24"/>
        </w:rPr>
        <w:t>: Students must not write their report elsewhere and paste the final version</w:t>
      </w:r>
      <w:r w:rsidR="008B5749">
        <w:rPr>
          <w:rFonts w:cstheme="minorHAnsi"/>
          <w:color w:val="auto"/>
          <w:sz w:val="24"/>
          <w:szCs w:val="24"/>
        </w:rPr>
        <w:t xml:space="preserve"> </w:t>
      </w:r>
      <w:r w:rsidRPr="009F7531">
        <w:rPr>
          <w:rFonts w:cstheme="minorHAnsi"/>
          <w:color w:val="auto"/>
          <w:sz w:val="24"/>
          <w:szCs w:val="24"/>
        </w:rPr>
        <w:t xml:space="preserve">in at the last minute. They also should not make a single commit containing your entire codebase. Both are treated </w:t>
      </w:r>
      <w:r w:rsidRPr="009F7531">
        <w:rPr>
          <w:rFonts w:cstheme="minorHAnsi"/>
          <w:color w:val="auto"/>
          <w:sz w:val="24"/>
          <w:szCs w:val="24"/>
          <w:u w:val="single"/>
        </w:rPr>
        <w:t>as red flag</w:t>
      </w:r>
      <w:r w:rsidRPr="009F7531">
        <w:rPr>
          <w:rFonts w:cstheme="minorHAnsi"/>
          <w:color w:val="auto"/>
          <w:sz w:val="24"/>
          <w:szCs w:val="24"/>
        </w:rPr>
        <w:t>s regardless of the quality of the final work.</w:t>
      </w:r>
    </w:p>
    <w:p w14:paraId="522E2B27" w14:textId="77777777" w:rsidR="009F7531" w:rsidRPr="009F7531" w:rsidRDefault="009F7531" w:rsidP="009F7531">
      <w:pPr>
        <w:spacing w:after="200" w:line="276" w:lineRule="auto"/>
        <w:jc w:val="both"/>
        <w:rPr>
          <w:rFonts w:cstheme="minorHAnsi"/>
          <w:color w:val="auto"/>
          <w:sz w:val="24"/>
          <w:szCs w:val="24"/>
        </w:rPr>
      </w:pPr>
    </w:p>
    <w:p w14:paraId="503A5CFF" w14:textId="77777777" w:rsidR="009F7531" w:rsidRPr="009F7531" w:rsidRDefault="009F7531" w:rsidP="009F7531">
      <w:pPr>
        <w:spacing w:after="200" w:line="276" w:lineRule="auto"/>
        <w:jc w:val="both"/>
        <w:rPr>
          <w:rFonts w:cstheme="minorHAnsi"/>
          <w:color w:val="auto"/>
          <w:sz w:val="24"/>
          <w:szCs w:val="24"/>
        </w:rPr>
      </w:pPr>
    </w:p>
    <w:p w14:paraId="6A0E76B4" w14:textId="18CF24FD" w:rsidR="009F7531" w:rsidRPr="009F7531" w:rsidRDefault="009F7531" w:rsidP="009F7531">
      <w:pPr>
        <w:spacing w:after="200" w:line="276" w:lineRule="auto"/>
        <w:jc w:val="both"/>
        <w:rPr>
          <w:rFonts w:cstheme="minorHAnsi"/>
          <w:b/>
          <w:bCs/>
          <w:color w:val="auto"/>
          <w:sz w:val="24"/>
          <w:szCs w:val="24"/>
        </w:rPr>
      </w:pPr>
      <w:r w:rsidRPr="009F7531">
        <w:rPr>
          <w:rFonts w:cstheme="minorHAnsi"/>
          <w:b/>
          <w:bCs/>
          <w:color w:val="auto"/>
          <w:sz w:val="24"/>
          <w:szCs w:val="24"/>
        </w:rPr>
        <w:lastRenderedPageBreak/>
        <w:t>3. Written Reflection (End of Project Report):</w:t>
      </w:r>
      <w:r w:rsidR="001F7698">
        <w:rPr>
          <w:rFonts w:cstheme="minorHAnsi"/>
          <w:b/>
          <w:bCs/>
          <w:color w:val="auto"/>
          <w:sz w:val="24"/>
          <w:szCs w:val="24"/>
        </w:rPr>
        <w:t xml:space="preserve"> (3 marks)</w:t>
      </w:r>
    </w:p>
    <w:p w14:paraId="47ECCFF3" w14:textId="77777777" w:rsidR="009F7531" w:rsidRPr="009F7531" w:rsidRDefault="009F7531" w:rsidP="009F7531">
      <w:pPr>
        <w:spacing w:after="200" w:line="276" w:lineRule="auto"/>
        <w:jc w:val="both"/>
        <w:rPr>
          <w:rFonts w:cstheme="minorHAnsi"/>
          <w:color w:val="auto"/>
          <w:sz w:val="24"/>
          <w:szCs w:val="24"/>
        </w:rPr>
      </w:pPr>
      <w:r w:rsidRPr="009F7531">
        <w:rPr>
          <w:rFonts w:cstheme="minorHAnsi"/>
          <w:color w:val="auto"/>
          <w:sz w:val="24"/>
          <w:szCs w:val="24"/>
        </w:rPr>
        <w:t>The project report should include a Reflection section (300–500 words) as the last section This section must be written in students’ own words and should address some of the following:</w:t>
      </w:r>
    </w:p>
    <w:p w14:paraId="62F28114"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Describe one specific challenge or obstacle you encountered during this project and explain in detail how you identified and resolved it.</w:t>
      </w:r>
    </w:p>
    <w:p w14:paraId="0C4EDA60" w14:textId="77777777" w:rsidR="009F7531" w:rsidRPr="009F7531" w:rsidRDefault="009F7531" w:rsidP="009F7531">
      <w:pPr>
        <w:spacing w:after="200" w:line="276" w:lineRule="auto"/>
        <w:jc w:val="both"/>
        <w:rPr>
          <w:rFonts w:cstheme="minorHAnsi"/>
          <w:color w:val="auto"/>
          <w:sz w:val="24"/>
          <w:szCs w:val="24"/>
        </w:rPr>
      </w:pPr>
    </w:p>
    <w:p w14:paraId="481C3CE3"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Explain why you chose your specific approach/method/model over at least one alternative you considered, and what tradeoffs informed that decision.</w:t>
      </w:r>
    </w:p>
    <w:p w14:paraId="7E58AA27" w14:textId="77777777" w:rsidR="009F7531" w:rsidRPr="009F7531" w:rsidRDefault="009F7531" w:rsidP="009F7531">
      <w:pPr>
        <w:spacing w:after="200" w:line="276" w:lineRule="auto"/>
        <w:jc w:val="both"/>
        <w:rPr>
          <w:rFonts w:cstheme="minorHAnsi"/>
          <w:color w:val="auto"/>
          <w:sz w:val="24"/>
          <w:szCs w:val="24"/>
        </w:rPr>
      </w:pPr>
    </w:p>
    <w:p w14:paraId="2A848445"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 xml:space="preserve">If you used any AI tools during this project (e.g., ChatGPT, Claude, Copilot), disclose which tool(s), for what specific purpose (e.g., debugging, grammar checking, brainstorming), and how you verified or modified the output. </w:t>
      </w:r>
    </w:p>
    <w:p w14:paraId="38D30656" w14:textId="77777777" w:rsidR="009F7531" w:rsidRPr="009F7531" w:rsidRDefault="009F7531" w:rsidP="009F7531">
      <w:pPr>
        <w:spacing w:after="200" w:line="276" w:lineRule="auto"/>
        <w:jc w:val="both"/>
        <w:rPr>
          <w:rFonts w:cstheme="minorHAnsi"/>
          <w:color w:val="auto"/>
          <w:sz w:val="24"/>
          <w:szCs w:val="24"/>
        </w:rPr>
      </w:pPr>
    </w:p>
    <w:p w14:paraId="12A6DEB9" w14:textId="77777777" w:rsidR="009F7531" w:rsidRPr="009F7531" w:rsidRDefault="009F7531" w:rsidP="009F7531">
      <w:pPr>
        <w:numPr>
          <w:ilvl w:val="0"/>
          <w:numId w:val="26"/>
        </w:numPr>
        <w:spacing w:after="200" w:line="276" w:lineRule="auto"/>
        <w:jc w:val="both"/>
        <w:rPr>
          <w:rFonts w:cstheme="minorHAnsi"/>
          <w:color w:val="auto"/>
          <w:sz w:val="24"/>
          <w:szCs w:val="24"/>
        </w:rPr>
      </w:pPr>
      <w:r w:rsidRPr="009F7531">
        <w:rPr>
          <w:rFonts w:cstheme="minorHAnsi"/>
          <w:color w:val="auto"/>
          <w:sz w:val="24"/>
          <w:szCs w:val="24"/>
        </w:rPr>
        <w:t>What would you do differently if you were to redo this project with more time or resources?</w:t>
      </w:r>
    </w:p>
    <w:p w14:paraId="7251AE14" w14:textId="77777777" w:rsidR="00E734AF" w:rsidRDefault="00E734AF" w:rsidP="00916E1A">
      <w:pPr>
        <w:spacing w:after="200" w:line="276" w:lineRule="auto"/>
        <w:jc w:val="both"/>
        <w:rPr>
          <w:rFonts w:cstheme="minorHAnsi"/>
          <w:color w:val="auto"/>
          <w:sz w:val="24"/>
          <w:szCs w:val="24"/>
        </w:rPr>
      </w:pPr>
    </w:p>
    <w:p w14:paraId="67C9E2CD" w14:textId="77777777" w:rsidR="00E734AF" w:rsidRDefault="00E734AF" w:rsidP="00E734AF">
      <w:pPr>
        <w:pStyle w:val="Heading1"/>
        <w:rPr>
          <w:rFonts w:ascii="Times New Roman" w:hAnsi="Times New Roman" w:cs="Times New Roman"/>
          <w:sz w:val="36"/>
          <w:szCs w:val="36"/>
        </w:rPr>
      </w:pPr>
      <w:r>
        <w:rPr>
          <w:rFonts w:ascii="Times New Roman" w:hAnsi="Times New Roman" w:cs="Times New Roman"/>
          <w:sz w:val="36"/>
          <w:szCs w:val="36"/>
        </w:rPr>
        <w:lastRenderedPageBreak/>
        <w:t xml:space="preserve">Marking Criteria  </w:t>
      </w:r>
    </w:p>
    <w:tbl>
      <w:tblPr>
        <w:tblW w:w="7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4"/>
        <w:gridCol w:w="3149"/>
      </w:tblGrid>
      <w:tr w:rsidR="00E82145" w:rsidRPr="00E82145" w14:paraId="7AB40260" w14:textId="77777777" w:rsidTr="00E82145">
        <w:trPr>
          <w:trHeight w:val="234"/>
          <w:tblHeader/>
        </w:trPr>
        <w:tc>
          <w:tcPr>
            <w:tcW w:w="4754"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3E1F414E"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Component</w:t>
            </w:r>
          </w:p>
        </w:tc>
        <w:tc>
          <w:tcPr>
            <w:tcW w:w="3149"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501929CC"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Suggested Weight</w:t>
            </w:r>
          </w:p>
        </w:tc>
      </w:tr>
      <w:tr w:rsidR="00E82145" w:rsidRPr="00E82145" w14:paraId="669A1AEF" w14:textId="77777777" w:rsidTr="00E82145">
        <w:trPr>
          <w:trHeight w:val="147"/>
        </w:trPr>
        <w:tc>
          <w:tcPr>
            <w:tcW w:w="475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66CC1E93"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Final report/deliverable</w:t>
            </w:r>
          </w:p>
        </w:tc>
        <w:tc>
          <w:tcPr>
            <w:tcW w:w="3149"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FBDD76D" w14:textId="7ACA5C44" w:rsidR="00E82145" w:rsidRPr="00E82145" w:rsidRDefault="006C72D1" w:rsidP="00E82145">
            <w:pPr>
              <w:spacing w:after="200" w:line="276" w:lineRule="auto"/>
              <w:jc w:val="both"/>
              <w:rPr>
                <w:rFonts w:cstheme="minorHAnsi"/>
                <w:color w:val="auto"/>
                <w:sz w:val="24"/>
                <w:szCs w:val="24"/>
              </w:rPr>
            </w:pPr>
            <w:r>
              <w:rPr>
                <w:rFonts w:cstheme="minorHAnsi"/>
                <w:color w:val="auto"/>
                <w:sz w:val="24"/>
                <w:szCs w:val="24"/>
              </w:rPr>
              <w:t>15</w:t>
            </w:r>
          </w:p>
        </w:tc>
      </w:tr>
      <w:tr w:rsidR="00E82145" w:rsidRPr="00E82145" w14:paraId="5F424EF0" w14:textId="77777777" w:rsidTr="00E82145">
        <w:trPr>
          <w:trHeight w:val="322"/>
        </w:trPr>
        <w:tc>
          <w:tcPr>
            <w:tcW w:w="4754"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41083BAF"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Mid Progress report</w:t>
            </w:r>
          </w:p>
        </w:tc>
        <w:tc>
          <w:tcPr>
            <w:tcW w:w="3149"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73E681E3" w14:textId="6C57B669" w:rsidR="00E82145" w:rsidRPr="00E82145" w:rsidRDefault="006C72D1" w:rsidP="00E82145">
            <w:pPr>
              <w:spacing w:after="200" w:line="276" w:lineRule="auto"/>
              <w:jc w:val="both"/>
              <w:rPr>
                <w:rFonts w:cstheme="minorHAnsi"/>
                <w:color w:val="auto"/>
                <w:sz w:val="24"/>
                <w:szCs w:val="24"/>
              </w:rPr>
            </w:pPr>
            <w:r>
              <w:rPr>
                <w:rFonts w:cstheme="minorHAnsi"/>
                <w:color w:val="auto"/>
                <w:sz w:val="24"/>
                <w:szCs w:val="24"/>
              </w:rPr>
              <w:t>2</w:t>
            </w:r>
          </w:p>
        </w:tc>
      </w:tr>
      <w:tr w:rsidR="00E82145" w:rsidRPr="00E82145" w14:paraId="2CB9CB17" w14:textId="77777777" w:rsidTr="00E82145">
        <w:trPr>
          <w:trHeight w:val="111"/>
        </w:trPr>
        <w:tc>
          <w:tcPr>
            <w:tcW w:w="4754"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DDB4633"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 xml:space="preserve">Version/commit history </w:t>
            </w:r>
          </w:p>
        </w:tc>
        <w:tc>
          <w:tcPr>
            <w:tcW w:w="3149"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3020D36B"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 xml:space="preserve">Pass/fail </w:t>
            </w:r>
          </w:p>
        </w:tc>
      </w:tr>
      <w:tr w:rsidR="00E82145" w:rsidRPr="00E82145" w14:paraId="39F449BC" w14:textId="77777777" w:rsidTr="00E82145">
        <w:trPr>
          <w:trHeight w:val="79"/>
        </w:trPr>
        <w:tc>
          <w:tcPr>
            <w:tcW w:w="4754"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6EB0F5EA" w14:textId="77777777" w:rsidR="00E82145" w:rsidRPr="00E82145" w:rsidRDefault="00E82145" w:rsidP="00E82145">
            <w:pPr>
              <w:spacing w:after="200" w:line="276" w:lineRule="auto"/>
              <w:jc w:val="both"/>
              <w:rPr>
                <w:rFonts w:cstheme="minorHAnsi"/>
                <w:color w:val="auto"/>
                <w:sz w:val="24"/>
                <w:szCs w:val="24"/>
              </w:rPr>
            </w:pPr>
            <w:r w:rsidRPr="00E82145">
              <w:rPr>
                <w:rFonts w:cstheme="minorHAnsi"/>
                <w:color w:val="auto"/>
                <w:sz w:val="24"/>
                <w:szCs w:val="24"/>
              </w:rPr>
              <w:t>Reflection section</w:t>
            </w:r>
          </w:p>
        </w:tc>
        <w:tc>
          <w:tcPr>
            <w:tcW w:w="3149" w:type="dxa"/>
            <w:tcBorders>
              <w:top w:val="single" w:sz="4" w:space="0" w:color="auto"/>
              <w:left w:val="single" w:sz="4" w:space="0" w:color="auto"/>
              <w:bottom w:val="single" w:sz="4" w:space="0" w:color="auto"/>
              <w:right w:val="single" w:sz="4" w:space="0" w:color="auto"/>
            </w:tcBorders>
            <w:shd w:val="clear" w:color="auto" w:fill="DCE6F1"/>
            <w:tcMar>
              <w:top w:w="100" w:type="dxa"/>
              <w:left w:w="120" w:type="dxa"/>
              <w:bottom w:w="100" w:type="dxa"/>
              <w:right w:w="120" w:type="dxa"/>
            </w:tcMar>
            <w:vAlign w:val="center"/>
            <w:hideMark/>
          </w:tcPr>
          <w:p w14:paraId="15D6F391" w14:textId="5A358479" w:rsidR="00E82145" w:rsidRPr="00E82145" w:rsidRDefault="00A315C1" w:rsidP="00E82145">
            <w:pPr>
              <w:spacing w:after="200" w:line="276" w:lineRule="auto"/>
              <w:jc w:val="both"/>
              <w:rPr>
                <w:rFonts w:cstheme="minorHAnsi"/>
                <w:color w:val="auto"/>
                <w:sz w:val="24"/>
                <w:szCs w:val="24"/>
              </w:rPr>
            </w:pPr>
            <w:r>
              <w:rPr>
                <w:rFonts w:cstheme="minorHAnsi"/>
                <w:color w:val="auto"/>
                <w:sz w:val="24"/>
                <w:szCs w:val="24"/>
              </w:rPr>
              <w:t>3</w:t>
            </w:r>
          </w:p>
        </w:tc>
      </w:tr>
    </w:tbl>
    <w:p w14:paraId="3E35BFB7" w14:textId="77777777" w:rsidR="00E734AF" w:rsidRDefault="00E734AF" w:rsidP="00916E1A">
      <w:pPr>
        <w:spacing w:after="200" w:line="276" w:lineRule="auto"/>
        <w:jc w:val="both"/>
        <w:rPr>
          <w:rFonts w:cstheme="minorHAnsi"/>
          <w:color w:val="auto"/>
          <w:sz w:val="24"/>
          <w:szCs w:val="24"/>
          <w:lang w:val="en-GB"/>
        </w:rPr>
      </w:pPr>
    </w:p>
    <w:p w14:paraId="7B5EAE08" w14:textId="77777777" w:rsidR="00703B91" w:rsidRDefault="00703B91" w:rsidP="00916E1A">
      <w:pPr>
        <w:spacing w:after="200" w:line="276" w:lineRule="auto"/>
        <w:jc w:val="both"/>
        <w:rPr>
          <w:rFonts w:cstheme="minorHAnsi"/>
          <w:color w:val="auto"/>
          <w:sz w:val="24"/>
          <w:szCs w:val="24"/>
          <w:lang w:val="en-GB"/>
        </w:rPr>
      </w:pPr>
    </w:p>
    <w:p w14:paraId="1F272F76" w14:textId="77777777" w:rsidR="00703B91" w:rsidRDefault="00703B91" w:rsidP="00916E1A">
      <w:pPr>
        <w:spacing w:after="200" w:line="276" w:lineRule="auto"/>
        <w:jc w:val="both"/>
        <w:rPr>
          <w:rFonts w:cstheme="minorHAnsi"/>
          <w:color w:val="auto"/>
          <w:sz w:val="24"/>
          <w:szCs w:val="24"/>
          <w:lang w:val="en-GB"/>
        </w:rPr>
      </w:pPr>
    </w:p>
    <w:p w14:paraId="1BAD3243" w14:textId="77777777" w:rsidR="00703B91" w:rsidRDefault="00703B91" w:rsidP="00916E1A">
      <w:pPr>
        <w:spacing w:after="200" w:line="276" w:lineRule="auto"/>
        <w:jc w:val="both"/>
        <w:rPr>
          <w:rFonts w:cstheme="minorHAnsi"/>
          <w:color w:val="auto"/>
          <w:sz w:val="24"/>
          <w:szCs w:val="24"/>
          <w:lang w:val="en-GB"/>
        </w:rPr>
      </w:pPr>
    </w:p>
    <w:p w14:paraId="3A20783B" w14:textId="77777777" w:rsidR="00703B91" w:rsidRDefault="00703B91" w:rsidP="00916E1A">
      <w:pPr>
        <w:spacing w:after="200" w:line="276" w:lineRule="auto"/>
        <w:jc w:val="both"/>
        <w:rPr>
          <w:rFonts w:cstheme="minorHAnsi"/>
          <w:color w:val="auto"/>
          <w:sz w:val="24"/>
          <w:szCs w:val="24"/>
          <w:lang w:val="en-GB"/>
        </w:rPr>
      </w:pPr>
    </w:p>
    <w:p w14:paraId="0579AA17" w14:textId="77777777" w:rsidR="00703B91" w:rsidRDefault="00703B91" w:rsidP="00916E1A">
      <w:pPr>
        <w:spacing w:after="200" w:line="276" w:lineRule="auto"/>
        <w:jc w:val="both"/>
        <w:rPr>
          <w:rFonts w:cstheme="minorHAnsi"/>
          <w:color w:val="auto"/>
          <w:sz w:val="24"/>
          <w:szCs w:val="24"/>
          <w:lang w:val="en-GB"/>
        </w:rPr>
      </w:pPr>
    </w:p>
    <w:p w14:paraId="51461B6A" w14:textId="77777777" w:rsidR="00703B91" w:rsidRDefault="00703B91" w:rsidP="00916E1A">
      <w:pPr>
        <w:spacing w:after="200" w:line="276" w:lineRule="auto"/>
        <w:jc w:val="both"/>
        <w:rPr>
          <w:rFonts w:cstheme="minorHAnsi"/>
          <w:color w:val="auto"/>
          <w:sz w:val="24"/>
          <w:szCs w:val="24"/>
          <w:lang w:val="en-GB"/>
        </w:rPr>
      </w:pPr>
    </w:p>
    <w:p w14:paraId="6C731A86" w14:textId="77777777" w:rsidR="00703B91" w:rsidRDefault="00703B91" w:rsidP="00916E1A">
      <w:pPr>
        <w:spacing w:after="200" w:line="276" w:lineRule="auto"/>
        <w:jc w:val="both"/>
        <w:rPr>
          <w:rFonts w:cstheme="minorHAnsi"/>
          <w:color w:val="auto"/>
          <w:sz w:val="24"/>
          <w:szCs w:val="24"/>
          <w:lang w:val="en-GB"/>
        </w:rPr>
      </w:pPr>
    </w:p>
    <w:p w14:paraId="2136D104" w14:textId="77777777" w:rsidR="00703B91" w:rsidRDefault="00703B91" w:rsidP="00916E1A">
      <w:pPr>
        <w:spacing w:after="200" w:line="276" w:lineRule="auto"/>
        <w:jc w:val="both"/>
        <w:rPr>
          <w:rFonts w:cstheme="minorHAnsi"/>
          <w:color w:val="auto"/>
          <w:sz w:val="24"/>
          <w:szCs w:val="24"/>
          <w:lang w:val="en-GB"/>
        </w:rPr>
      </w:pPr>
    </w:p>
    <w:p w14:paraId="237B68D8" w14:textId="77777777" w:rsidR="00703B91" w:rsidRDefault="00703B91" w:rsidP="00916E1A">
      <w:pPr>
        <w:spacing w:after="200" w:line="276" w:lineRule="auto"/>
        <w:jc w:val="both"/>
        <w:rPr>
          <w:rFonts w:cstheme="minorHAnsi"/>
          <w:color w:val="auto"/>
          <w:sz w:val="24"/>
          <w:szCs w:val="24"/>
          <w:lang w:val="en-GB"/>
        </w:rPr>
      </w:pPr>
    </w:p>
    <w:p w14:paraId="719D6A12" w14:textId="77777777" w:rsidR="00703B91" w:rsidRDefault="00703B91" w:rsidP="00916E1A">
      <w:pPr>
        <w:spacing w:after="200" w:line="276" w:lineRule="auto"/>
        <w:jc w:val="both"/>
        <w:rPr>
          <w:rFonts w:cstheme="minorHAnsi"/>
          <w:color w:val="auto"/>
          <w:sz w:val="24"/>
          <w:szCs w:val="24"/>
          <w:lang w:val="en-GB"/>
        </w:rPr>
      </w:pPr>
    </w:p>
    <w:p w14:paraId="68C2F5C4" w14:textId="77777777" w:rsidR="00703B91" w:rsidRDefault="00703B91" w:rsidP="00916E1A">
      <w:pPr>
        <w:spacing w:after="200" w:line="276" w:lineRule="auto"/>
        <w:jc w:val="both"/>
        <w:rPr>
          <w:rFonts w:cstheme="minorHAnsi"/>
          <w:color w:val="auto"/>
          <w:sz w:val="24"/>
          <w:szCs w:val="24"/>
          <w:lang w:val="en-GB"/>
        </w:rPr>
      </w:pPr>
    </w:p>
    <w:p w14:paraId="558507FA" w14:textId="77777777" w:rsidR="00703B91" w:rsidRDefault="00703B91" w:rsidP="00916E1A">
      <w:pPr>
        <w:spacing w:after="200" w:line="276" w:lineRule="auto"/>
        <w:jc w:val="both"/>
        <w:rPr>
          <w:rFonts w:cstheme="minorHAnsi"/>
          <w:color w:val="auto"/>
          <w:sz w:val="24"/>
          <w:szCs w:val="24"/>
          <w:lang w:val="en-GB"/>
        </w:rPr>
      </w:pPr>
    </w:p>
    <w:p w14:paraId="4F249EA1" w14:textId="77777777" w:rsidR="00703B91" w:rsidRDefault="00703B91" w:rsidP="00916E1A">
      <w:pPr>
        <w:spacing w:after="200" w:line="276" w:lineRule="auto"/>
        <w:jc w:val="both"/>
        <w:rPr>
          <w:rFonts w:cstheme="minorHAnsi"/>
          <w:color w:val="auto"/>
          <w:sz w:val="24"/>
          <w:szCs w:val="24"/>
          <w:lang w:val="en-GB"/>
        </w:rPr>
      </w:pPr>
    </w:p>
    <w:p w14:paraId="2A7BB11E" w14:textId="52183EB3" w:rsidR="00703B91" w:rsidRDefault="00703B91" w:rsidP="00703B91">
      <w:pPr>
        <w:pStyle w:val="IT245"/>
      </w:pPr>
      <w:r>
        <w:lastRenderedPageBreak/>
        <w:t>Answer:</w:t>
      </w:r>
    </w:p>
    <w:p w14:paraId="48B99899" w14:textId="77777777" w:rsidR="002D3A79" w:rsidRPr="00E345FB" w:rsidRDefault="002D3A79" w:rsidP="002D3A79">
      <w:pPr>
        <w:pStyle w:val="IT245"/>
      </w:pPr>
      <w:r w:rsidRPr="00E345FB">
        <w:rPr>
          <w:b/>
        </w:rPr>
        <w:t>1. Selected Project and Problem Statement</w:t>
      </w:r>
    </w:p>
    <w:p w14:paraId="131FF456" w14:textId="77777777" w:rsidR="002D3A79" w:rsidRPr="00E345FB" w:rsidRDefault="002D3A79" w:rsidP="002D3A79">
      <w:pPr>
        <w:pStyle w:val="IT245"/>
      </w:pPr>
      <w:r w:rsidRPr="00E345FB">
        <w:t xml:space="preserve">The selected project is a </w:t>
      </w:r>
      <w:r w:rsidRPr="00E345FB">
        <w:rPr>
          <w:b/>
        </w:rPr>
        <w:t>Task Scheduling System</w:t>
      </w:r>
      <w:r w:rsidRPr="00E345FB">
        <w:t>. The system is designed to organize and process tasks according to their priority and arrival order. Each task contains a unique ID, a task name, a priority level, and an automatically assigned arrival sequence.</w:t>
      </w:r>
    </w:p>
    <w:p w14:paraId="4BED370C" w14:textId="77777777" w:rsidR="002D3A79" w:rsidRPr="00E345FB" w:rsidRDefault="002D3A79" w:rsidP="002D3A79">
      <w:pPr>
        <w:pStyle w:val="IT245"/>
      </w:pPr>
      <w:r w:rsidRPr="00E345FB">
        <w:t>The main problem is determining which task should be processed next when several tasks are waiting. Tasks may have different levels of importance, so processing them only according to arrival time may delay urgent work. The system must therefore give preference to higher-priority tasks. In this project, a smaller priority number represents greater urgency. For example, a task with priority 1 must be processed before a task with priority 2.</w:t>
      </w:r>
    </w:p>
    <w:p w14:paraId="66659CDA" w14:textId="77777777" w:rsidR="002D3A79" w:rsidRPr="00E345FB" w:rsidRDefault="002D3A79" w:rsidP="002D3A79">
      <w:pPr>
        <w:pStyle w:val="IT245"/>
      </w:pPr>
      <w:r w:rsidRPr="00E345FB">
        <w:t>When two tasks have the same priority, the system uses their arrival order to decide which task should be selected first. The earlier task is processed before the later one. This approach combines priority-based scheduling with the first-in, first-out rule for equal-priority tasks.</w:t>
      </w:r>
    </w:p>
    <w:p w14:paraId="633F3AB3" w14:textId="77777777" w:rsidR="002D3A79" w:rsidRDefault="002D3A79" w:rsidP="002D3A79">
      <w:pPr>
        <w:pStyle w:val="IT245"/>
      </w:pPr>
      <w:r w:rsidRPr="00E345FB">
        <w:t>The problem requires two different implementations using data structures. The first solution uses a sorted ArrayList, where every task is inserted into its correct scheduling position. The second solution uses a heap-based PriorityQueue, where the highest-priority task is maintained at the root. Both solutions must support adding tasks, viewing the next task, processing a task, displaying pending tasks, and checking whether the schedule is empty. They should also produce the same processing order when tested with identical inputs.</w:t>
      </w:r>
    </w:p>
    <w:p w14:paraId="436373D1" w14:textId="77777777" w:rsidR="00703B91" w:rsidRPr="002D3A79" w:rsidRDefault="00703B91" w:rsidP="00703B91">
      <w:pPr>
        <w:pStyle w:val="IT245"/>
      </w:pPr>
    </w:p>
    <w:p w14:paraId="144738CE" w14:textId="77777777" w:rsidR="000872D2" w:rsidRPr="00E345FB" w:rsidRDefault="000872D2" w:rsidP="000872D2">
      <w:pPr>
        <w:pStyle w:val="IT245"/>
      </w:pPr>
      <w:r w:rsidRPr="00E345FB">
        <w:rPr>
          <w:b/>
        </w:rPr>
        <w:t>2. Problem Analysis</w:t>
      </w:r>
    </w:p>
    <w:p w14:paraId="0B5AEA77" w14:textId="77777777" w:rsidR="000872D2" w:rsidRPr="00E345FB" w:rsidRDefault="000872D2" w:rsidP="000872D2">
      <w:pPr>
        <w:pStyle w:val="IT245"/>
      </w:pPr>
      <w:r w:rsidRPr="00E345FB">
        <w:lastRenderedPageBreak/>
        <w:t>The Task Scheduling System must manage multiple pending tasks and determine the correct order in which they should be processed. Each task includes a unique ID, a descriptive name, a priority level, and an arrival sequence. The priority level is the primary scheduling factor. A smaller numerical value indicates greater urgency, so a task with priority 1 is selected before a task with priority 2 or 3.</w:t>
      </w:r>
    </w:p>
    <w:p w14:paraId="39E1907A" w14:textId="77777777" w:rsidR="000872D2" w:rsidRPr="00E345FB" w:rsidRDefault="000872D2" w:rsidP="000872D2">
      <w:pPr>
        <w:pStyle w:val="IT245"/>
      </w:pPr>
      <w:r w:rsidRPr="00E345FB">
        <w:t>Arrival order is used as a secondary scheduling factor. When two tasks have the same priority, the task entered earlier must be processed first. For example, when two tasks both have priority 1, the task with arrival order 2 is selected before the task with arrival order 4. This rule maintains fairness among tasks with equal urgency.</w:t>
      </w:r>
    </w:p>
    <w:p w14:paraId="1D706978" w14:textId="77777777" w:rsidR="000872D2" w:rsidRPr="00E345FB" w:rsidRDefault="000872D2" w:rsidP="000872D2">
      <w:pPr>
        <w:pStyle w:val="IT245"/>
      </w:pPr>
      <w:r w:rsidRPr="00E345FB">
        <w:t>The system receives task details as input and validates them before storage. A valid task must have a non-empty name, a unique ID, and a positive priority value. The arrival sequence should be generated automatically whenever a task is added. This avoids duplicate sequence values and ensures that equal-priority tasks remain in the correct order.</w:t>
      </w:r>
    </w:p>
    <w:p w14:paraId="7C8AEF91" w14:textId="77777777" w:rsidR="000872D2" w:rsidRPr="00E345FB" w:rsidRDefault="000872D2" w:rsidP="000872D2">
      <w:pPr>
        <w:pStyle w:val="IT245"/>
      </w:pPr>
      <w:r w:rsidRPr="00E345FB">
        <w:t>The expected output is an ordered schedule showing which task should be processed first. The system must also identify and remove the next task, display the remaining tasks, and produce a suitable message when no tasks are available. Both implementations must return the same logical processing sequence when tested with identical data.</w:t>
      </w:r>
    </w:p>
    <w:p w14:paraId="791578BF" w14:textId="77777777" w:rsidR="000872D2" w:rsidRPr="00E345FB" w:rsidRDefault="000872D2" w:rsidP="000872D2">
      <w:pPr>
        <w:pStyle w:val="IT245"/>
      </w:pPr>
      <w:r w:rsidRPr="00E345FB">
        <w:t>The problem is solved through two data structures. The first implementation uses a sorted ArrayList. A new task is compared with the existing elements and inserted into the correct position. This keeps the list fully ordered, allowing direct traversal in scheduling order. However, inserting or removing an element may require shifting other elements.</w:t>
      </w:r>
    </w:p>
    <w:p w14:paraId="47C626F4" w14:textId="77777777" w:rsidR="000872D2" w:rsidRPr="00E345FB" w:rsidRDefault="000872D2" w:rsidP="000872D2">
      <w:pPr>
        <w:pStyle w:val="IT245"/>
      </w:pPr>
      <w:r w:rsidRPr="00E345FB">
        <w:t xml:space="preserve">The second implementation uses a PriorityQueue supported by a binary heap. A comparator orders tasks first by priority and then by arrival sequence. The task that should be processed next remains at the root of the heap. This structure is more efficient </w:t>
      </w:r>
      <w:r w:rsidRPr="00E345FB">
        <w:lastRenderedPageBreak/>
        <w:t>for repeated insertion and removal, although its internal arrangement is not a completely sorted list.</w:t>
      </w:r>
    </w:p>
    <w:p w14:paraId="17D14A51" w14:textId="77777777" w:rsidR="000872D2" w:rsidRPr="00E345FB" w:rsidRDefault="000872D2" w:rsidP="000872D2">
      <w:pPr>
        <w:pStyle w:val="IT245"/>
      </w:pPr>
      <w:r w:rsidRPr="00E345FB">
        <w:t>The system is limited to priority-based scheduling. It does not consider task duration, deadlines, dependencies, resource availability, or parallel processing. It assumes that one task is processed at a time and that completed tasks are removed permanently from the pending schedule.</w:t>
      </w:r>
    </w:p>
    <w:p w14:paraId="531CB993" w14:textId="77777777" w:rsidR="000872D2" w:rsidRDefault="000872D2" w:rsidP="000872D2">
      <w:pPr>
        <w:pStyle w:val="IT245"/>
      </w:pPr>
      <w:r w:rsidRPr="00E345FB">
        <w:t>The main operations are adding a task, viewing the next task, processing and removing the next task, displaying pending tasks, validating input, and checking whether the schedule is empty. These operations allow the system to maintain a reliable processing order while demonstrating how different data structures can solve the same scheduling problem.</w:t>
      </w:r>
    </w:p>
    <w:p w14:paraId="376BC74F" w14:textId="57620B69" w:rsidR="00703B91" w:rsidRDefault="00703B91" w:rsidP="00916E1A">
      <w:pPr>
        <w:spacing w:after="200" w:line="276" w:lineRule="auto"/>
        <w:jc w:val="both"/>
        <w:rPr>
          <w:rFonts w:cstheme="minorHAnsi"/>
          <w:color w:val="auto"/>
          <w:sz w:val="24"/>
          <w:szCs w:val="24"/>
        </w:rPr>
      </w:pPr>
    </w:p>
    <w:p w14:paraId="738A36F1" w14:textId="77777777" w:rsidR="00170C52" w:rsidRPr="00E345FB" w:rsidRDefault="00170C52" w:rsidP="00170C52">
      <w:pPr>
        <w:pStyle w:val="IT245"/>
      </w:pPr>
      <w:r w:rsidRPr="00E345FB">
        <w:rPr>
          <w:b/>
        </w:rPr>
        <w:t>3. First Solution Using a Data Structure</w:t>
      </w:r>
    </w:p>
    <w:p w14:paraId="186AB53D" w14:textId="77777777" w:rsidR="00170C52" w:rsidRPr="00E345FB" w:rsidRDefault="00170C52" w:rsidP="00170C52">
      <w:pPr>
        <w:pStyle w:val="IT245"/>
      </w:pPr>
      <w:r w:rsidRPr="00E345FB">
        <w:t>The first solution uses a sorted ArrayList to store and manage the pending tasks. Each task is represented as an object containing a task ID, task name, priority level, and arrival order. The list is maintained in the exact order in which tasks should be processed.</w:t>
      </w:r>
    </w:p>
    <w:p w14:paraId="50B79809" w14:textId="77777777" w:rsidR="00170C52" w:rsidRPr="00E345FB" w:rsidRDefault="00170C52" w:rsidP="00170C52">
      <w:pPr>
        <w:pStyle w:val="IT245"/>
      </w:pPr>
      <w:r w:rsidRPr="00E345FB">
        <w:t>When a new task is added, the algorithm scans the existing list to determine the correct insertion position. Priority is checked first. A task with a smaller priority number is placed before tasks with larger priority numbers. When two tasks have the same priority, arrival order is used to preserve the first-in, first-out rule.</w:t>
      </w:r>
    </w:p>
    <w:p w14:paraId="2E5077EC" w14:textId="77777777" w:rsidR="00170C52" w:rsidRPr="00E345FB" w:rsidRDefault="00170C52" w:rsidP="00170C52">
      <w:pPr>
        <w:pStyle w:val="IT245"/>
      </w:pPr>
      <w:r w:rsidRPr="00E345FB">
        <w:t>For example, suppose the following tasks are added:</w:t>
      </w:r>
    </w:p>
    <w:tbl>
      <w:tblPr>
        <w:tblStyle w:val="PlainTable1"/>
        <w:tblW w:w="0" w:type="auto"/>
        <w:tblLook w:val="04A0" w:firstRow="1" w:lastRow="0" w:firstColumn="1" w:lastColumn="0" w:noHBand="0" w:noVBand="1"/>
      </w:tblPr>
      <w:tblGrid>
        <w:gridCol w:w="2603"/>
        <w:gridCol w:w="1029"/>
        <w:gridCol w:w="1676"/>
      </w:tblGrid>
      <w:tr w:rsidR="00170C52" w:rsidRPr="00E345FB" w14:paraId="4A03E0A8" w14:textId="77777777" w:rsidTr="00277E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56CBA" w14:textId="77777777" w:rsidR="00170C52" w:rsidRPr="00E345FB" w:rsidRDefault="00170C52" w:rsidP="00277E42">
            <w:pPr>
              <w:pStyle w:val="IT245"/>
              <w:rPr>
                <w:bCs/>
              </w:rPr>
            </w:pPr>
            <w:r w:rsidRPr="00E345FB">
              <w:rPr>
                <w:bCs/>
              </w:rPr>
              <w:t>Task</w:t>
            </w:r>
          </w:p>
        </w:tc>
        <w:tc>
          <w:tcPr>
            <w:tcW w:w="0" w:type="auto"/>
            <w:hideMark/>
          </w:tcPr>
          <w:p w14:paraId="30F90D2A" w14:textId="77777777" w:rsidR="00170C52" w:rsidRPr="00E345FB" w:rsidRDefault="00170C52" w:rsidP="00277E42">
            <w:pPr>
              <w:pStyle w:val="IT245"/>
              <w:cnfStyle w:val="100000000000" w:firstRow="1" w:lastRow="0" w:firstColumn="0" w:lastColumn="0" w:oddVBand="0" w:evenVBand="0" w:oddHBand="0" w:evenHBand="0" w:firstRowFirstColumn="0" w:firstRowLastColumn="0" w:lastRowFirstColumn="0" w:lastRowLastColumn="0"/>
              <w:rPr>
                <w:bCs/>
              </w:rPr>
            </w:pPr>
            <w:r w:rsidRPr="00E345FB">
              <w:rPr>
                <w:bCs/>
              </w:rPr>
              <w:t>Priority</w:t>
            </w:r>
          </w:p>
        </w:tc>
        <w:tc>
          <w:tcPr>
            <w:tcW w:w="0" w:type="auto"/>
            <w:hideMark/>
          </w:tcPr>
          <w:p w14:paraId="5D7AC5D2" w14:textId="77777777" w:rsidR="00170C52" w:rsidRPr="00E345FB" w:rsidRDefault="00170C52" w:rsidP="00277E42">
            <w:pPr>
              <w:pStyle w:val="IT245"/>
              <w:cnfStyle w:val="100000000000" w:firstRow="1" w:lastRow="0" w:firstColumn="0" w:lastColumn="0" w:oddVBand="0" w:evenVBand="0" w:oddHBand="0" w:evenHBand="0" w:firstRowFirstColumn="0" w:firstRowLastColumn="0" w:lastRowFirstColumn="0" w:lastRowLastColumn="0"/>
              <w:rPr>
                <w:bCs/>
              </w:rPr>
            </w:pPr>
            <w:r w:rsidRPr="00E345FB">
              <w:rPr>
                <w:bCs/>
              </w:rPr>
              <w:t>Arrival Order</w:t>
            </w:r>
          </w:p>
        </w:tc>
      </w:tr>
      <w:tr w:rsidR="00170C52" w:rsidRPr="00E345FB" w14:paraId="4FC74076" w14:textId="77777777" w:rsidTr="00277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E5EEE" w14:textId="77777777" w:rsidR="00170C52" w:rsidRPr="00E345FB" w:rsidRDefault="00170C52" w:rsidP="00277E42">
            <w:pPr>
              <w:pStyle w:val="IT245"/>
              <w:rPr>
                <w:bCs/>
              </w:rPr>
            </w:pPr>
            <w:r w:rsidRPr="00E345FB">
              <w:rPr>
                <w:bCs/>
              </w:rPr>
              <w:t>Prepare Report</w:t>
            </w:r>
          </w:p>
        </w:tc>
        <w:tc>
          <w:tcPr>
            <w:tcW w:w="0" w:type="auto"/>
            <w:hideMark/>
          </w:tcPr>
          <w:p w14:paraId="351C9865" w14:textId="77777777" w:rsidR="00170C52" w:rsidRPr="00E345FB" w:rsidRDefault="00170C52" w:rsidP="00277E42">
            <w:pPr>
              <w:pStyle w:val="IT245"/>
              <w:cnfStyle w:val="000000100000" w:firstRow="0" w:lastRow="0" w:firstColumn="0" w:lastColumn="0" w:oddVBand="0" w:evenVBand="0" w:oddHBand="1" w:evenHBand="0" w:firstRowFirstColumn="0" w:firstRowLastColumn="0" w:lastRowFirstColumn="0" w:lastRowLastColumn="0"/>
            </w:pPr>
            <w:r w:rsidRPr="00E345FB">
              <w:t>2</w:t>
            </w:r>
          </w:p>
        </w:tc>
        <w:tc>
          <w:tcPr>
            <w:tcW w:w="0" w:type="auto"/>
            <w:hideMark/>
          </w:tcPr>
          <w:p w14:paraId="250F1C8E" w14:textId="77777777" w:rsidR="00170C52" w:rsidRPr="00E345FB" w:rsidRDefault="00170C52" w:rsidP="00277E42">
            <w:pPr>
              <w:pStyle w:val="IT245"/>
              <w:cnfStyle w:val="000000100000" w:firstRow="0" w:lastRow="0" w:firstColumn="0" w:lastColumn="0" w:oddVBand="0" w:evenVBand="0" w:oddHBand="1" w:evenHBand="0" w:firstRowFirstColumn="0" w:firstRowLastColumn="0" w:lastRowFirstColumn="0" w:lastRowLastColumn="0"/>
            </w:pPr>
            <w:r w:rsidRPr="00E345FB">
              <w:t>1</w:t>
            </w:r>
          </w:p>
        </w:tc>
      </w:tr>
      <w:tr w:rsidR="00170C52" w:rsidRPr="00E345FB" w14:paraId="139FD4EE" w14:textId="77777777" w:rsidTr="00277E42">
        <w:tc>
          <w:tcPr>
            <w:cnfStyle w:val="001000000000" w:firstRow="0" w:lastRow="0" w:firstColumn="1" w:lastColumn="0" w:oddVBand="0" w:evenVBand="0" w:oddHBand="0" w:evenHBand="0" w:firstRowFirstColumn="0" w:firstRowLastColumn="0" w:lastRowFirstColumn="0" w:lastRowLastColumn="0"/>
            <w:tcW w:w="0" w:type="auto"/>
            <w:hideMark/>
          </w:tcPr>
          <w:p w14:paraId="2A00D6A5" w14:textId="77777777" w:rsidR="00170C52" w:rsidRPr="00E345FB" w:rsidRDefault="00170C52" w:rsidP="00277E42">
            <w:pPr>
              <w:pStyle w:val="IT245"/>
              <w:rPr>
                <w:bCs/>
              </w:rPr>
            </w:pPr>
            <w:r w:rsidRPr="00E345FB">
              <w:rPr>
                <w:bCs/>
              </w:rPr>
              <w:lastRenderedPageBreak/>
              <w:t>Resolve System Failure</w:t>
            </w:r>
          </w:p>
        </w:tc>
        <w:tc>
          <w:tcPr>
            <w:tcW w:w="0" w:type="auto"/>
            <w:hideMark/>
          </w:tcPr>
          <w:p w14:paraId="7D37415E" w14:textId="77777777" w:rsidR="00170C52" w:rsidRPr="00E345FB" w:rsidRDefault="00170C52" w:rsidP="00277E42">
            <w:pPr>
              <w:pStyle w:val="IT245"/>
              <w:cnfStyle w:val="000000000000" w:firstRow="0" w:lastRow="0" w:firstColumn="0" w:lastColumn="0" w:oddVBand="0" w:evenVBand="0" w:oddHBand="0" w:evenHBand="0" w:firstRowFirstColumn="0" w:firstRowLastColumn="0" w:lastRowFirstColumn="0" w:lastRowLastColumn="0"/>
            </w:pPr>
            <w:r w:rsidRPr="00E345FB">
              <w:t>1</w:t>
            </w:r>
          </w:p>
        </w:tc>
        <w:tc>
          <w:tcPr>
            <w:tcW w:w="0" w:type="auto"/>
            <w:hideMark/>
          </w:tcPr>
          <w:p w14:paraId="4BD3B3A6" w14:textId="77777777" w:rsidR="00170C52" w:rsidRPr="00E345FB" w:rsidRDefault="00170C52" w:rsidP="00277E42">
            <w:pPr>
              <w:pStyle w:val="IT245"/>
              <w:cnfStyle w:val="000000000000" w:firstRow="0" w:lastRow="0" w:firstColumn="0" w:lastColumn="0" w:oddVBand="0" w:evenVBand="0" w:oddHBand="0" w:evenHBand="0" w:firstRowFirstColumn="0" w:firstRowLastColumn="0" w:lastRowFirstColumn="0" w:lastRowLastColumn="0"/>
            </w:pPr>
            <w:r w:rsidRPr="00E345FB">
              <w:t>2</w:t>
            </w:r>
          </w:p>
        </w:tc>
      </w:tr>
      <w:tr w:rsidR="00170C52" w:rsidRPr="00E345FB" w14:paraId="7177DA30" w14:textId="77777777" w:rsidTr="00277E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857F8" w14:textId="77777777" w:rsidR="00170C52" w:rsidRPr="00E345FB" w:rsidRDefault="00170C52" w:rsidP="00277E42">
            <w:pPr>
              <w:pStyle w:val="IT245"/>
              <w:rPr>
                <w:bCs/>
              </w:rPr>
            </w:pPr>
            <w:r w:rsidRPr="00E345FB">
              <w:rPr>
                <w:bCs/>
              </w:rPr>
              <w:t>Update Records</w:t>
            </w:r>
          </w:p>
        </w:tc>
        <w:tc>
          <w:tcPr>
            <w:tcW w:w="0" w:type="auto"/>
            <w:hideMark/>
          </w:tcPr>
          <w:p w14:paraId="3C13B70F" w14:textId="77777777" w:rsidR="00170C52" w:rsidRPr="00E345FB" w:rsidRDefault="00170C52" w:rsidP="00277E42">
            <w:pPr>
              <w:pStyle w:val="IT245"/>
              <w:cnfStyle w:val="000000100000" w:firstRow="0" w:lastRow="0" w:firstColumn="0" w:lastColumn="0" w:oddVBand="0" w:evenVBand="0" w:oddHBand="1" w:evenHBand="0" w:firstRowFirstColumn="0" w:firstRowLastColumn="0" w:lastRowFirstColumn="0" w:lastRowLastColumn="0"/>
            </w:pPr>
            <w:r w:rsidRPr="00E345FB">
              <w:t>3</w:t>
            </w:r>
          </w:p>
        </w:tc>
        <w:tc>
          <w:tcPr>
            <w:tcW w:w="0" w:type="auto"/>
            <w:hideMark/>
          </w:tcPr>
          <w:p w14:paraId="5B629EED" w14:textId="77777777" w:rsidR="00170C52" w:rsidRPr="00E345FB" w:rsidRDefault="00170C52" w:rsidP="00277E42">
            <w:pPr>
              <w:pStyle w:val="IT245"/>
              <w:cnfStyle w:val="000000100000" w:firstRow="0" w:lastRow="0" w:firstColumn="0" w:lastColumn="0" w:oddVBand="0" w:evenVBand="0" w:oddHBand="1" w:evenHBand="0" w:firstRowFirstColumn="0" w:firstRowLastColumn="0" w:lastRowFirstColumn="0" w:lastRowLastColumn="0"/>
            </w:pPr>
            <w:r w:rsidRPr="00E345FB">
              <w:t>3</w:t>
            </w:r>
          </w:p>
        </w:tc>
      </w:tr>
      <w:tr w:rsidR="00170C52" w:rsidRPr="00E345FB" w14:paraId="07D11C1F" w14:textId="77777777" w:rsidTr="00277E42">
        <w:tc>
          <w:tcPr>
            <w:cnfStyle w:val="001000000000" w:firstRow="0" w:lastRow="0" w:firstColumn="1" w:lastColumn="0" w:oddVBand="0" w:evenVBand="0" w:oddHBand="0" w:evenHBand="0" w:firstRowFirstColumn="0" w:firstRowLastColumn="0" w:lastRowFirstColumn="0" w:lastRowLastColumn="0"/>
            <w:tcW w:w="0" w:type="auto"/>
            <w:hideMark/>
          </w:tcPr>
          <w:p w14:paraId="1DFA5974" w14:textId="77777777" w:rsidR="00170C52" w:rsidRPr="00E345FB" w:rsidRDefault="00170C52" w:rsidP="00277E42">
            <w:pPr>
              <w:pStyle w:val="IT245"/>
              <w:rPr>
                <w:bCs/>
              </w:rPr>
            </w:pPr>
            <w:r w:rsidRPr="00E345FB">
              <w:rPr>
                <w:bCs/>
              </w:rPr>
              <w:t>Answer Urgent Email</w:t>
            </w:r>
          </w:p>
        </w:tc>
        <w:tc>
          <w:tcPr>
            <w:tcW w:w="0" w:type="auto"/>
            <w:hideMark/>
          </w:tcPr>
          <w:p w14:paraId="28466DEA" w14:textId="77777777" w:rsidR="00170C52" w:rsidRPr="00E345FB" w:rsidRDefault="00170C52" w:rsidP="00277E42">
            <w:pPr>
              <w:pStyle w:val="IT245"/>
              <w:cnfStyle w:val="000000000000" w:firstRow="0" w:lastRow="0" w:firstColumn="0" w:lastColumn="0" w:oddVBand="0" w:evenVBand="0" w:oddHBand="0" w:evenHBand="0" w:firstRowFirstColumn="0" w:firstRowLastColumn="0" w:lastRowFirstColumn="0" w:lastRowLastColumn="0"/>
            </w:pPr>
            <w:r w:rsidRPr="00E345FB">
              <w:t>1</w:t>
            </w:r>
          </w:p>
        </w:tc>
        <w:tc>
          <w:tcPr>
            <w:tcW w:w="0" w:type="auto"/>
            <w:hideMark/>
          </w:tcPr>
          <w:p w14:paraId="30F37B62" w14:textId="77777777" w:rsidR="00170C52" w:rsidRPr="00E345FB" w:rsidRDefault="00170C52" w:rsidP="00277E42">
            <w:pPr>
              <w:pStyle w:val="IT245"/>
              <w:cnfStyle w:val="000000000000" w:firstRow="0" w:lastRow="0" w:firstColumn="0" w:lastColumn="0" w:oddVBand="0" w:evenVBand="0" w:oddHBand="0" w:evenHBand="0" w:firstRowFirstColumn="0" w:firstRowLastColumn="0" w:lastRowFirstColumn="0" w:lastRowLastColumn="0"/>
            </w:pPr>
            <w:r w:rsidRPr="00E345FB">
              <w:t>4</w:t>
            </w:r>
          </w:p>
        </w:tc>
      </w:tr>
    </w:tbl>
    <w:p w14:paraId="7C30899B" w14:textId="77777777" w:rsidR="00170C52" w:rsidRPr="00E345FB" w:rsidRDefault="00170C52" w:rsidP="00170C52">
      <w:pPr>
        <w:pStyle w:val="IT245"/>
      </w:pPr>
      <w:r w:rsidRPr="00E345FB">
        <w:t>The resulting order in the ArrayList is:</w:t>
      </w:r>
    </w:p>
    <w:p w14:paraId="6D1BEFEC" w14:textId="77777777" w:rsidR="00170C52" w:rsidRPr="00E345FB" w:rsidRDefault="00170C52" w:rsidP="00170C52">
      <w:pPr>
        <w:pStyle w:val="IT245"/>
        <w:numPr>
          <w:ilvl w:val="0"/>
          <w:numId w:val="27"/>
        </w:numPr>
      </w:pPr>
      <w:r w:rsidRPr="00E345FB">
        <w:t xml:space="preserve">Resolve System Failure </w:t>
      </w:r>
    </w:p>
    <w:p w14:paraId="63D0313C" w14:textId="77777777" w:rsidR="00170C52" w:rsidRPr="00E345FB" w:rsidRDefault="00170C52" w:rsidP="00170C52">
      <w:pPr>
        <w:pStyle w:val="IT245"/>
        <w:numPr>
          <w:ilvl w:val="0"/>
          <w:numId w:val="27"/>
        </w:numPr>
      </w:pPr>
      <w:r w:rsidRPr="00E345FB">
        <w:t xml:space="preserve">Answer Urgent Email </w:t>
      </w:r>
    </w:p>
    <w:p w14:paraId="44FDB86B" w14:textId="77777777" w:rsidR="00170C52" w:rsidRPr="00E345FB" w:rsidRDefault="00170C52" w:rsidP="00170C52">
      <w:pPr>
        <w:pStyle w:val="IT245"/>
        <w:numPr>
          <w:ilvl w:val="0"/>
          <w:numId w:val="27"/>
        </w:numPr>
      </w:pPr>
      <w:r w:rsidRPr="00E345FB">
        <w:t xml:space="preserve">Prepare Report </w:t>
      </w:r>
    </w:p>
    <w:p w14:paraId="5498B0BE" w14:textId="77777777" w:rsidR="00170C52" w:rsidRPr="00E345FB" w:rsidRDefault="00170C52" w:rsidP="00170C52">
      <w:pPr>
        <w:pStyle w:val="IT245"/>
        <w:numPr>
          <w:ilvl w:val="0"/>
          <w:numId w:val="27"/>
        </w:numPr>
      </w:pPr>
      <w:r w:rsidRPr="00E345FB">
        <w:t xml:space="preserve">Update Records </w:t>
      </w:r>
    </w:p>
    <w:p w14:paraId="00C15AFE" w14:textId="77777777" w:rsidR="00170C52" w:rsidRDefault="00170C52" w:rsidP="00170C52">
      <w:pPr>
        <w:pStyle w:val="IT245"/>
      </w:pPr>
      <w:r w:rsidRPr="00E345FB">
        <w:t>The task at index zero is always the next task to process. Viewing the next task therefore requires direct access to the first element. Processing a task removes the element at index zero, after which the remaining tasks shift one position to the left.</w:t>
      </w:r>
    </w:p>
    <w:p w14:paraId="675CB1FB" w14:textId="3AE0F4B8" w:rsidR="00170C52" w:rsidRDefault="00170C52" w:rsidP="00916E1A">
      <w:pPr>
        <w:spacing w:after="200" w:line="276" w:lineRule="auto"/>
        <w:jc w:val="both"/>
        <w:rPr>
          <w:rFonts w:cstheme="minorHAnsi"/>
          <w:color w:val="auto"/>
          <w:sz w:val="24"/>
          <w:szCs w:val="24"/>
        </w:rPr>
      </w:pPr>
    </w:p>
    <w:p w14:paraId="04467F15" w14:textId="77777777" w:rsidR="00D74A5A" w:rsidRPr="00A96E57" w:rsidRDefault="00D74A5A" w:rsidP="00D74A5A">
      <w:pPr>
        <w:pStyle w:val="IT245"/>
        <w:spacing w:before="0" w:line="276" w:lineRule="auto"/>
        <w:rPr>
          <w:color w:val="0070C0"/>
          <w:lang/>
        </w:rPr>
      </w:pPr>
      <w:r w:rsidRPr="00A96E57">
        <w:rPr>
          <w:color w:val="0070C0"/>
          <w:lang/>
        </w:rPr>
        <w:t>import java.util.ArrayList;</w:t>
      </w:r>
    </w:p>
    <w:p w14:paraId="1F8605D9" w14:textId="77777777" w:rsidR="00D74A5A" w:rsidRPr="00A96E57" w:rsidRDefault="00D74A5A" w:rsidP="00D74A5A">
      <w:pPr>
        <w:pStyle w:val="IT245"/>
        <w:spacing w:before="0" w:line="276" w:lineRule="auto"/>
        <w:rPr>
          <w:color w:val="0070C0"/>
          <w:lang/>
        </w:rPr>
      </w:pPr>
    </w:p>
    <w:p w14:paraId="739B18AA" w14:textId="77777777" w:rsidR="00D74A5A" w:rsidRPr="00A96E57" w:rsidRDefault="00D74A5A" w:rsidP="00D74A5A">
      <w:pPr>
        <w:pStyle w:val="IT245"/>
        <w:spacing w:before="0" w:line="276" w:lineRule="auto"/>
        <w:rPr>
          <w:color w:val="0070C0"/>
          <w:lang/>
        </w:rPr>
      </w:pPr>
      <w:r w:rsidRPr="00A96E57">
        <w:rPr>
          <w:color w:val="0070C0"/>
          <w:lang/>
        </w:rPr>
        <w:t>class ArrayListTaskScheduler {</w:t>
      </w:r>
    </w:p>
    <w:p w14:paraId="200E32DD" w14:textId="77777777" w:rsidR="00D74A5A" w:rsidRPr="00A96E57" w:rsidRDefault="00D74A5A" w:rsidP="00D74A5A">
      <w:pPr>
        <w:pStyle w:val="IT245"/>
        <w:spacing w:before="0" w:line="276" w:lineRule="auto"/>
        <w:rPr>
          <w:color w:val="0070C0"/>
          <w:lang/>
        </w:rPr>
      </w:pPr>
      <w:r w:rsidRPr="00A96E57">
        <w:rPr>
          <w:color w:val="0070C0"/>
          <w:lang/>
        </w:rPr>
        <w:t xml:space="preserve">    private ArrayList&lt;Task&gt; tasks = new ArrayList&lt;&gt;();</w:t>
      </w:r>
    </w:p>
    <w:p w14:paraId="5BC1FA90" w14:textId="77777777" w:rsidR="00D74A5A" w:rsidRPr="00A96E57" w:rsidRDefault="00D74A5A" w:rsidP="00D74A5A">
      <w:pPr>
        <w:pStyle w:val="IT245"/>
        <w:spacing w:before="0" w:line="276" w:lineRule="auto"/>
        <w:rPr>
          <w:color w:val="0070C0"/>
          <w:lang/>
        </w:rPr>
      </w:pPr>
      <w:r w:rsidRPr="00A96E57">
        <w:rPr>
          <w:color w:val="0070C0"/>
          <w:lang/>
        </w:rPr>
        <w:t xml:space="preserve">    private long sequence = 0;</w:t>
      </w:r>
    </w:p>
    <w:p w14:paraId="3BB63B95" w14:textId="77777777" w:rsidR="00D74A5A" w:rsidRPr="00A96E57" w:rsidRDefault="00D74A5A" w:rsidP="00D74A5A">
      <w:pPr>
        <w:pStyle w:val="IT245"/>
        <w:spacing w:before="0" w:line="276" w:lineRule="auto"/>
        <w:rPr>
          <w:color w:val="0070C0"/>
          <w:lang/>
        </w:rPr>
      </w:pPr>
    </w:p>
    <w:p w14:paraId="591891BA" w14:textId="77777777" w:rsidR="00D74A5A" w:rsidRPr="00A96E57" w:rsidRDefault="00D74A5A" w:rsidP="00D74A5A">
      <w:pPr>
        <w:pStyle w:val="IT245"/>
        <w:spacing w:before="0" w:line="276" w:lineRule="auto"/>
        <w:rPr>
          <w:color w:val="0070C0"/>
          <w:lang/>
        </w:rPr>
      </w:pPr>
      <w:r w:rsidRPr="00A96E57">
        <w:rPr>
          <w:color w:val="0070C0"/>
          <w:lang/>
        </w:rPr>
        <w:t xml:space="preserve">    public void addTask(int id, String name, int priority) {</w:t>
      </w:r>
    </w:p>
    <w:p w14:paraId="1E9B7B2B" w14:textId="77777777" w:rsidR="00D74A5A" w:rsidRPr="00A96E57" w:rsidRDefault="00D74A5A" w:rsidP="00D74A5A">
      <w:pPr>
        <w:pStyle w:val="IT245"/>
        <w:spacing w:before="0" w:line="276" w:lineRule="auto"/>
        <w:rPr>
          <w:color w:val="0070C0"/>
          <w:lang/>
        </w:rPr>
      </w:pPr>
      <w:r w:rsidRPr="00A96E57">
        <w:rPr>
          <w:color w:val="0070C0"/>
          <w:lang/>
        </w:rPr>
        <w:t xml:space="preserve">        if (name == null || name.trim().isEmpty()) {</w:t>
      </w:r>
    </w:p>
    <w:p w14:paraId="4DD0D7FE" w14:textId="77777777" w:rsidR="00D74A5A" w:rsidRPr="00A96E57" w:rsidRDefault="00D74A5A" w:rsidP="00D74A5A">
      <w:pPr>
        <w:pStyle w:val="IT245"/>
        <w:spacing w:before="0" w:line="276" w:lineRule="auto"/>
        <w:rPr>
          <w:color w:val="0070C0"/>
          <w:lang/>
        </w:rPr>
      </w:pPr>
      <w:r w:rsidRPr="00A96E57">
        <w:rPr>
          <w:color w:val="0070C0"/>
          <w:lang/>
        </w:rPr>
        <w:t xml:space="preserve">            System.out.println("Task name cannot be empty.");</w:t>
      </w:r>
    </w:p>
    <w:p w14:paraId="5FFB0E07" w14:textId="77777777" w:rsidR="00D74A5A" w:rsidRPr="00A96E57" w:rsidRDefault="00D74A5A" w:rsidP="00D74A5A">
      <w:pPr>
        <w:pStyle w:val="IT245"/>
        <w:spacing w:before="0" w:line="276" w:lineRule="auto"/>
        <w:rPr>
          <w:color w:val="0070C0"/>
          <w:lang/>
        </w:rPr>
      </w:pPr>
      <w:r w:rsidRPr="00A96E57">
        <w:rPr>
          <w:color w:val="0070C0"/>
          <w:lang/>
        </w:rPr>
        <w:t xml:space="preserve">            return;</w:t>
      </w:r>
    </w:p>
    <w:p w14:paraId="3D560BD1"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291032A2" w14:textId="77777777" w:rsidR="00D74A5A" w:rsidRPr="00A96E57" w:rsidRDefault="00D74A5A" w:rsidP="00D74A5A">
      <w:pPr>
        <w:pStyle w:val="IT245"/>
        <w:spacing w:before="0" w:line="276" w:lineRule="auto"/>
        <w:rPr>
          <w:color w:val="0070C0"/>
          <w:lang/>
        </w:rPr>
      </w:pPr>
    </w:p>
    <w:p w14:paraId="6D73454B" w14:textId="77777777" w:rsidR="00D74A5A" w:rsidRPr="00A96E57" w:rsidRDefault="00D74A5A" w:rsidP="00D74A5A">
      <w:pPr>
        <w:pStyle w:val="IT245"/>
        <w:spacing w:before="0" w:line="276" w:lineRule="auto"/>
        <w:rPr>
          <w:color w:val="0070C0"/>
          <w:lang/>
        </w:rPr>
      </w:pPr>
      <w:r w:rsidRPr="00A96E57">
        <w:rPr>
          <w:color w:val="0070C0"/>
          <w:lang/>
        </w:rPr>
        <w:t xml:space="preserve">        if (priority &lt; 1) {</w:t>
      </w:r>
    </w:p>
    <w:p w14:paraId="7A364348" w14:textId="77777777" w:rsidR="00D74A5A" w:rsidRPr="00A96E57" w:rsidRDefault="00D74A5A" w:rsidP="00D74A5A">
      <w:pPr>
        <w:pStyle w:val="IT245"/>
        <w:spacing w:before="0" w:line="276" w:lineRule="auto"/>
        <w:rPr>
          <w:color w:val="0070C0"/>
          <w:lang/>
        </w:rPr>
      </w:pPr>
      <w:r w:rsidRPr="00A96E57">
        <w:rPr>
          <w:color w:val="0070C0"/>
          <w:lang/>
        </w:rPr>
        <w:t xml:space="preserve">            System.out.println("Priority must be 1 or greater.");</w:t>
      </w:r>
    </w:p>
    <w:p w14:paraId="0EC016DF" w14:textId="77777777" w:rsidR="00D74A5A" w:rsidRPr="00A96E57" w:rsidRDefault="00D74A5A" w:rsidP="00D74A5A">
      <w:pPr>
        <w:pStyle w:val="IT245"/>
        <w:spacing w:before="0" w:line="276" w:lineRule="auto"/>
        <w:rPr>
          <w:color w:val="0070C0"/>
          <w:lang/>
        </w:rPr>
      </w:pPr>
      <w:r w:rsidRPr="00A96E57">
        <w:rPr>
          <w:color w:val="0070C0"/>
          <w:lang/>
        </w:rPr>
        <w:t xml:space="preserve">            return;</w:t>
      </w:r>
    </w:p>
    <w:p w14:paraId="7A3A2A45" w14:textId="77777777" w:rsidR="00D74A5A" w:rsidRPr="00A96E57" w:rsidRDefault="00D74A5A" w:rsidP="00D74A5A">
      <w:pPr>
        <w:pStyle w:val="IT245"/>
        <w:spacing w:before="0" w:line="276" w:lineRule="auto"/>
        <w:rPr>
          <w:color w:val="0070C0"/>
          <w:lang/>
        </w:rPr>
      </w:pPr>
      <w:r w:rsidRPr="00A96E57">
        <w:rPr>
          <w:color w:val="0070C0"/>
          <w:lang/>
        </w:rPr>
        <w:lastRenderedPageBreak/>
        <w:t xml:space="preserve">        }</w:t>
      </w:r>
    </w:p>
    <w:p w14:paraId="2474A14A" w14:textId="77777777" w:rsidR="00D74A5A" w:rsidRPr="00A96E57" w:rsidRDefault="00D74A5A" w:rsidP="00D74A5A">
      <w:pPr>
        <w:pStyle w:val="IT245"/>
        <w:spacing w:before="0" w:line="276" w:lineRule="auto"/>
        <w:rPr>
          <w:color w:val="0070C0"/>
          <w:lang/>
        </w:rPr>
      </w:pPr>
    </w:p>
    <w:p w14:paraId="295C500D" w14:textId="77777777" w:rsidR="00D74A5A" w:rsidRPr="00A96E57" w:rsidRDefault="00D74A5A" w:rsidP="00D74A5A">
      <w:pPr>
        <w:pStyle w:val="IT245"/>
        <w:spacing w:before="0" w:line="276" w:lineRule="auto"/>
        <w:rPr>
          <w:color w:val="0070C0"/>
          <w:lang/>
        </w:rPr>
      </w:pPr>
      <w:r w:rsidRPr="00A96E57">
        <w:rPr>
          <w:color w:val="0070C0"/>
          <w:lang/>
        </w:rPr>
        <w:t xml:space="preserve">        Task newTask = new Task(id, name, priority, sequence++);</w:t>
      </w:r>
    </w:p>
    <w:p w14:paraId="5577D717" w14:textId="77777777" w:rsidR="00D74A5A" w:rsidRPr="00A96E57" w:rsidRDefault="00D74A5A" w:rsidP="00D74A5A">
      <w:pPr>
        <w:pStyle w:val="IT245"/>
        <w:spacing w:before="0" w:line="276" w:lineRule="auto"/>
        <w:rPr>
          <w:color w:val="0070C0"/>
          <w:lang/>
        </w:rPr>
      </w:pPr>
      <w:r w:rsidRPr="00A96E57">
        <w:rPr>
          <w:color w:val="0070C0"/>
          <w:lang/>
        </w:rPr>
        <w:t xml:space="preserve">        int position = 0;</w:t>
      </w:r>
    </w:p>
    <w:p w14:paraId="71837B6C" w14:textId="77777777" w:rsidR="00D74A5A" w:rsidRPr="00A96E57" w:rsidRDefault="00D74A5A" w:rsidP="00D74A5A">
      <w:pPr>
        <w:pStyle w:val="IT245"/>
        <w:spacing w:before="0" w:line="276" w:lineRule="auto"/>
        <w:rPr>
          <w:color w:val="0070C0"/>
          <w:lang/>
        </w:rPr>
      </w:pPr>
    </w:p>
    <w:p w14:paraId="5C22D7EB" w14:textId="77777777" w:rsidR="00D74A5A" w:rsidRPr="00A96E57" w:rsidRDefault="00D74A5A" w:rsidP="00D74A5A">
      <w:pPr>
        <w:pStyle w:val="IT245"/>
        <w:spacing w:before="0" w:line="276" w:lineRule="auto"/>
        <w:rPr>
          <w:color w:val="0070C0"/>
          <w:lang/>
        </w:rPr>
      </w:pPr>
      <w:r w:rsidRPr="00A96E57">
        <w:rPr>
          <w:color w:val="0070C0"/>
          <w:lang/>
        </w:rPr>
        <w:t xml:space="preserve">        while (position &lt; tasks.size()) {</w:t>
      </w:r>
    </w:p>
    <w:p w14:paraId="3FC22B9C" w14:textId="77777777" w:rsidR="00D74A5A" w:rsidRPr="00A96E57" w:rsidRDefault="00D74A5A" w:rsidP="00D74A5A">
      <w:pPr>
        <w:pStyle w:val="IT245"/>
        <w:spacing w:before="0" w:line="276" w:lineRule="auto"/>
        <w:rPr>
          <w:color w:val="0070C0"/>
          <w:lang/>
        </w:rPr>
      </w:pPr>
      <w:r w:rsidRPr="00A96E57">
        <w:rPr>
          <w:color w:val="0070C0"/>
          <w:lang/>
        </w:rPr>
        <w:t xml:space="preserve">            Task current = tasks.get(position);</w:t>
      </w:r>
    </w:p>
    <w:p w14:paraId="170FE654" w14:textId="77777777" w:rsidR="00D74A5A" w:rsidRPr="00A96E57" w:rsidRDefault="00D74A5A" w:rsidP="00D74A5A">
      <w:pPr>
        <w:pStyle w:val="IT245"/>
        <w:spacing w:before="0" w:line="276" w:lineRule="auto"/>
        <w:rPr>
          <w:color w:val="0070C0"/>
          <w:lang/>
        </w:rPr>
      </w:pPr>
    </w:p>
    <w:p w14:paraId="5803D225" w14:textId="77777777" w:rsidR="00D74A5A" w:rsidRPr="00A96E57" w:rsidRDefault="00D74A5A" w:rsidP="00D74A5A">
      <w:pPr>
        <w:pStyle w:val="IT245"/>
        <w:spacing w:before="0" w:line="276" w:lineRule="auto"/>
        <w:rPr>
          <w:color w:val="0070C0"/>
          <w:lang/>
        </w:rPr>
      </w:pPr>
      <w:r w:rsidRPr="00A96E57">
        <w:rPr>
          <w:color w:val="0070C0"/>
          <w:lang/>
        </w:rPr>
        <w:t xml:space="preserve">            boolean currentHasHigherPriority =</w:t>
      </w:r>
    </w:p>
    <w:p w14:paraId="25A1C709" w14:textId="77777777" w:rsidR="00D74A5A" w:rsidRPr="00A96E57" w:rsidRDefault="00D74A5A" w:rsidP="00D74A5A">
      <w:pPr>
        <w:pStyle w:val="IT245"/>
        <w:spacing w:before="0" w:line="276" w:lineRule="auto"/>
        <w:rPr>
          <w:color w:val="0070C0"/>
          <w:lang/>
        </w:rPr>
      </w:pPr>
      <w:r w:rsidRPr="00A96E57">
        <w:rPr>
          <w:color w:val="0070C0"/>
          <w:lang/>
        </w:rPr>
        <w:t xml:space="preserve">                    current.getPriority() &lt; newTask.getPriority();</w:t>
      </w:r>
    </w:p>
    <w:p w14:paraId="4A5D65D5" w14:textId="77777777" w:rsidR="00D74A5A" w:rsidRPr="00A96E57" w:rsidRDefault="00D74A5A" w:rsidP="00D74A5A">
      <w:pPr>
        <w:pStyle w:val="IT245"/>
        <w:spacing w:before="0" w:line="276" w:lineRule="auto"/>
        <w:rPr>
          <w:color w:val="0070C0"/>
          <w:lang/>
        </w:rPr>
      </w:pPr>
    </w:p>
    <w:p w14:paraId="7C1873BE" w14:textId="77777777" w:rsidR="00D74A5A" w:rsidRPr="00A96E57" w:rsidRDefault="00D74A5A" w:rsidP="00D74A5A">
      <w:pPr>
        <w:pStyle w:val="IT245"/>
        <w:spacing w:before="0" w:line="276" w:lineRule="auto"/>
        <w:rPr>
          <w:color w:val="0070C0"/>
          <w:lang/>
        </w:rPr>
      </w:pPr>
      <w:r w:rsidRPr="00A96E57">
        <w:rPr>
          <w:color w:val="0070C0"/>
          <w:lang/>
        </w:rPr>
        <w:t xml:space="preserve">            boolean samePriorityAndEarlier =</w:t>
      </w:r>
    </w:p>
    <w:p w14:paraId="511D3848" w14:textId="77777777" w:rsidR="00D74A5A" w:rsidRPr="00A96E57" w:rsidRDefault="00D74A5A" w:rsidP="00D74A5A">
      <w:pPr>
        <w:pStyle w:val="IT245"/>
        <w:spacing w:before="0" w:line="276" w:lineRule="auto"/>
        <w:rPr>
          <w:color w:val="0070C0"/>
          <w:lang/>
        </w:rPr>
      </w:pPr>
      <w:r w:rsidRPr="00A96E57">
        <w:rPr>
          <w:color w:val="0070C0"/>
          <w:lang/>
        </w:rPr>
        <w:t xml:space="preserve">                    current.getPriority() == newTask.getPriority()</w:t>
      </w:r>
    </w:p>
    <w:p w14:paraId="69051086" w14:textId="77777777" w:rsidR="00D74A5A" w:rsidRPr="00A96E57" w:rsidRDefault="00D74A5A" w:rsidP="00D74A5A">
      <w:pPr>
        <w:pStyle w:val="IT245"/>
        <w:spacing w:before="0" w:line="276" w:lineRule="auto"/>
        <w:rPr>
          <w:color w:val="0070C0"/>
          <w:lang/>
        </w:rPr>
      </w:pPr>
      <w:r w:rsidRPr="00A96E57">
        <w:rPr>
          <w:color w:val="0070C0"/>
          <w:lang/>
        </w:rPr>
        <w:t xml:space="preserve">                    &amp;&amp; current.getArrivalOrder() &lt; newTask.getArrivalOrder();</w:t>
      </w:r>
    </w:p>
    <w:p w14:paraId="0257D3E1" w14:textId="77777777" w:rsidR="00D74A5A" w:rsidRPr="00A96E57" w:rsidRDefault="00D74A5A" w:rsidP="00D74A5A">
      <w:pPr>
        <w:pStyle w:val="IT245"/>
        <w:spacing w:before="0" w:line="276" w:lineRule="auto"/>
        <w:rPr>
          <w:color w:val="0070C0"/>
          <w:lang/>
        </w:rPr>
      </w:pPr>
    </w:p>
    <w:p w14:paraId="7E680120" w14:textId="77777777" w:rsidR="00D74A5A" w:rsidRPr="00A96E57" w:rsidRDefault="00D74A5A" w:rsidP="00D74A5A">
      <w:pPr>
        <w:pStyle w:val="IT245"/>
        <w:spacing w:before="0" w:line="276" w:lineRule="auto"/>
        <w:rPr>
          <w:color w:val="0070C0"/>
          <w:lang/>
        </w:rPr>
      </w:pPr>
      <w:r w:rsidRPr="00A96E57">
        <w:rPr>
          <w:color w:val="0070C0"/>
          <w:lang/>
        </w:rPr>
        <w:t xml:space="preserve">            if (currentHasHigherPriority || samePriorityAndEarlier) {</w:t>
      </w:r>
    </w:p>
    <w:p w14:paraId="77003723" w14:textId="77777777" w:rsidR="00D74A5A" w:rsidRPr="00A96E57" w:rsidRDefault="00D74A5A" w:rsidP="00D74A5A">
      <w:pPr>
        <w:pStyle w:val="IT245"/>
        <w:spacing w:before="0" w:line="276" w:lineRule="auto"/>
        <w:rPr>
          <w:color w:val="0070C0"/>
          <w:lang/>
        </w:rPr>
      </w:pPr>
      <w:r w:rsidRPr="00A96E57">
        <w:rPr>
          <w:color w:val="0070C0"/>
          <w:lang/>
        </w:rPr>
        <w:t xml:space="preserve">                position++;</w:t>
      </w:r>
    </w:p>
    <w:p w14:paraId="5E503D10" w14:textId="77777777" w:rsidR="00D74A5A" w:rsidRPr="00A96E57" w:rsidRDefault="00D74A5A" w:rsidP="00D74A5A">
      <w:pPr>
        <w:pStyle w:val="IT245"/>
        <w:spacing w:before="0" w:line="276" w:lineRule="auto"/>
        <w:rPr>
          <w:color w:val="0070C0"/>
          <w:lang/>
        </w:rPr>
      </w:pPr>
      <w:r w:rsidRPr="00A96E57">
        <w:rPr>
          <w:color w:val="0070C0"/>
          <w:lang/>
        </w:rPr>
        <w:t xml:space="preserve">            } else {</w:t>
      </w:r>
    </w:p>
    <w:p w14:paraId="474378B0" w14:textId="77777777" w:rsidR="00D74A5A" w:rsidRPr="00A96E57" w:rsidRDefault="00D74A5A" w:rsidP="00D74A5A">
      <w:pPr>
        <w:pStyle w:val="IT245"/>
        <w:spacing w:before="0" w:line="276" w:lineRule="auto"/>
        <w:rPr>
          <w:color w:val="0070C0"/>
          <w:lang/>
        </w:rPr>
      </w:pPr>
      <w:r w:rsidRPr="00A96E57">
        <w:rPr>
          <w:color w:val="0070C0"/>
          <w:lang/>
        </w:rPr>
        <w:t xml:space="preserve">                break;</w:t>
      </w:r>
    </w:p>
    <w:p w14:paraId="0279C4AB"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147A879A"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3BB0CA42" w14:textId="77777777" w:rsidR="00D74A5A" w:rsidRPr="00A96E57" w:rsidRDefault="00D74A5A" w:rsidP="00D74A5A">
      <w:pPr>
        <w:pStyle w:val="IT245"/>
        <w:spacing w:before="0" w:line="276" w:lineRule="auto"/>
        <w:rPr>
          <w:color w:val="0070C0"/>
          <w:lang/>
        </w:rPr>
      </w:pPr>
    </w:p>
    <w:p w14:paraId="084C1002" w14:textId="77777777" w:rsidR="00D74A5A" w:rsidRPr="00A96E57" w:rsidRDefault="00D74A5A" w:rsidP="00D74A5A">
      <w:pPr>
        <w:pStyle w:val="IT245"/>
        <w:spacing w:before="0" w:line="276" w:lineRule="auto"/>
        <w:rPr>
          <w:color w:val="0070C0"/>
          <w:lang/>
        </w:rPr>
      </w:pPr>
      <w:r w:rsidRPr="00A96E57">
        <w:rPr>
          <w:color w:val="0070C0"/>
          <w:lang/>
        </w:rPr>
        <w:t xml:space="preserve">        tasks.add(position, newTask);</w:t>
      </w:r>
    </w:p>
    <w:p w14:paraId="690EE1E2"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7AFC8E0A" w14:textId="77777777" w:rsidR="00D74A5A" w:rsidRPr="00A96E57" w:rsidRDefault="00D74A5A" w:rsidP="00D74A5A">
      <w:pPr>
        <w:pStyle w:val="IT245"/>
        <w:spacing w:before="0" w:line="276" w:lineRule="auto"/>
        <w:rPr>
          <w:color w:val="0070C0"/>
          <w:lang/>
        </w:rPr>
      </w:pPr>
    </w:p>
    <w:p w14:paraId="45E207E6" w14:textId="77777777" w:rsidR="00D74A5A" w:rsidRPr="00A96E57" w:rsidRDefault="00D74A5A" w:rsidP="00D74A5A">
      <w:pPr>
        <w:pStyle w:val="IT245"/>
        <w:spacing w:before="0" w:line="276" w:lineRule="auto"/>
        <w:rPr>
          <w:color w:val="0070C0"/>
          <w:lang/>
        </w:rPr>
      </w:pPr>
      <w:r w:rsidRPr="00A96E57">
        <w:rPr>
          <w:color w:val="0070C0"/>
          <w:lang/>
        </w:rPr>
        <w:t xml:space="preserve">    public Task viewNextTask() {</w:t>
      </w:r>
    </w:p>
    <w:p w14:paraId="0B55DC8C" w14:textId="77777777" w:rsidR="00D74A5A" w:rsidRPr="00A96E57" w:rsidRDefault="00D74A5A" w:rsidP="00D74A5A">
      <w:pPr>
        <w:pStyle w:val="IT245"/>
        <w:spacing w:before="0" w:line="276" w:lineRule="auto"/>
        <w:rPr>
          <w:color w:val="0070C0"/>
          <w:lang/>
        </w:rPr>
      </w:pPr>
      <w:r w:rsidRPr="00A96E57">
        <w:rPr>
          <w:color w:val="0070C0"/>
          <w:lang/>
        </w:rPr>
        <w:t xml:space="preserve">        if (tasks.isEmpty()) {</w:t>
      </w:r>
    </w:p>
    <w:p w14:paraId="77FAA01A" w14:textId="77777777" w:rsidR="00D74A5A" w:rsidRPr="00A96E57" w:rsidRDefault="00D74A5A" w:rsidP="00D74A5A">
      <w:pPr>
        <w:pStyle w:val="IT245"/>
        <w:spacing w:before="0" w:line="276" w:lineRule="auto"/>
        <w:rPr>
          <w:color w:val="0070C0"/>
          <w:lang/>
        </w:rPr>
      </w:pPr>
      <w:r w:rsidRPr="00A96E57">
        <w:rPr>
          <w:color w:val="0070C0"/>
          <w:lang/>
        </w:rPr>
        <w:t xml:space="preserve">            return null;</w:t>
      </w:r>
    </w:p>
    <w:p w14:paraId="64DCFCF4"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0CE1120F" w14:textId="77777777" w:rsidR="00D74A5A" w:rsidRPr="00A96E57" w:rsidRDefault="00D74A5A" w:rsidP="00D74A5A">
      <w:pPr>
        <w:pStyle w:val="IT245"/>
        <w:spacing w:before="0" w:line="276" w:lineRule="auto"/>
        <w:rPr>
          <w:color w:val="0070C0"/>
          <w:lang/>
        </w:rPr>
      </w:pPr>
    </w:p>
    <w:p w14:paraId="317E6EC4" w14:textId="77777777" w:rsidR="00D74A5A" w:rsidRPr="00A96E57" w:rsidRDefault="00D74A5A" w:rsidP="00D74A5A">
      <w:pPr>
        <w:pStyle w:val="IT245"/>
        <w:spacing w:before="0" w:line="276" w:lineRule="auto"/>
        <w:rPr>
          <w:color w:val="0070C0"/>
          <w:lang/>
        </w:rPr>
      </w:pPr>
      <w:r w:rsidRPr="00A96E57">
        <w:rPr>
          <w:color w:val="0070C0"/>
          <w:lang/>
        </w:rPr>
        <w:t xml:space="preserve">        return tasks.get(0);</w:t>
      </w:r>
    </w:p>
    <w:p w14:paraId="5A6C1A36"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00366EA0" w14:textId="77777777" w:rsidR="00D74A5A" w:rsidRPr="00A96E57" w:rsidRDefault="00D74A5A" w:rsidP="00D74A5A">
      <w:pPr>
        <w:pStyle w:val="IT245"/>
        <w:spacing w:before="0" w:line="276" w:lineRule="auto"/>
        <w:rPr>
          <w:color w:val="0070C0"/>
          <w:lang/>
        </w:rPr>
      </w:pPr>
    </w:p>
    <w:p w14:paraId="433E9DE8" w14:textId="77777777" w:rsidR="00D74A5A" w:rsidRPr="00A96E57" w:rsidRDefault="00D74A5A" w:rsidP="00D74A5A">
      <w:pPr>
        <w:pStyle w:val="IT245"/>
        <w:spacing w:before="0" w:line="276" w:lineRule="auto"/>
        <w:rPr>
          <w:color w:val="0070C0"/>
          <w:lang/>
        </w:rPr>
      </w:pPr>
      <w:r w:rsidRPr="00A96E57">
        <w:rPr>
          <w:color w:val="0070C0"/>
          <w:lang/>
        </w:rPr>
        <w:t xml:space="preserve">    public Task processNextTask() {</w:t>
      </w:r>
    </w:p>
    <w:p w14:paraId="543CA672" w14:textId="77777777" w:rsidR="00D74A5A" w:rsidRPr="00A96E57" w:rsidRDefault="00D74A5A" w:rsidP="00D74A5A">
      <w:pPr>
        <w:pStyle w:val="IT245"/>
        <w:spacing w:before="0" w:line="276" w:lineRule="auto"/>
        <w:rPr>
          <w:color w:val="0070C0"/>
          <w:lang/>
        </w:rPr>
      </w:pPr>
      <w:r w:rsidRPr="00A96E57">
        <w:rPr>
          <w:color w:val="0070C0"/>
          <w:lang/>
        </w:rPr>
        <w:t xml:space="preserve">        if (tasks.isEmpty()) {</w:t>
      </w:r>
    </w:p>
    <w:p w14:paraId="35CA517C" w14:textId="77777777" w:rsidR="00D74A5A" w:rsidRPr="00A96E57" w:rsidRDefault="00D74A5A" w:rsidP="00D74A5A">
      <w:pPr>
        <w:pStyle w:val="IT245"/>
        <w:spacing w:before="0" w:line="276" w:lineRule="auto"/>
        <w:rPr>
          <w:color w:val="0070C0"/>
          <w:lang/>
        </w:rPr>
      </w:pPr>
      <w:r w:rsidRPr="00A96E57">
        <w:rPr>
          <w:color w:val="0070C0"/>
          <w:lang/>
        </w:rPr>
        <w:lastRenderedPageBreak/>
        <w:t xml:space="preserve">            return null;</w:t>
      </w:r>
    </w:p>
    <w:p w14:paraId="2DA4D55E"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279A5064" w14:textId="77777777" w:rsidR="00D74A5A" w:rsidRPr="00A96E57" w:rsidRDefault="00D74A5A" w:rsidP="00D74A5A">
      <w:pPr>
        <w:pStyle w:val="IT245"/>
        <w:spacing w:before="0" w:line="276" w:lineRule="auto"/>
        <w:rPr>
          <w:color w:val="0070C0"/>
          <w:lang/>
        </w:rPr>
      </w:pPr>
    </w:p>
    <w:p w14:paraId="660ACC9D" w14:textId="77777777" w:rsidR="00D74A5A" w:rsidRPr="00A96E57" w:rsidRDefault="00D74A5A" w:rsidP="00D74A5A">
      <w:pPr>
        <w:pStyle w:val="IT245"/>
        <w:spacing w:before="0" w:line="276" w:lineRule="auto"/>
        <w:rPr>
          <w:color w:val="0070C0"/>
          <w:lang/>
        </w:rPr>
      </w:pPr>
      <w:r w:rsidRPr="00A96E57">
        <w:rPr>
          <w:color w:val="0070C0"/>
          <w:lang/>
        </w:rPr>
        <w:t xml:space="preserve">        return tasks.remove(0);</w:t>
      </w:r>
    </w:p>
    <w:p w14:paraId="47589D65"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2D9AF6EC" w14:textId="77777777" w:rsidR="00D74A5A" w:rsidRPr="00A96E57" w:rsidRDefault="00D74A5A" w:rsidP="00D74A5A">
      <w:pPr>
        <w:pStyle w:val="IT245"/>
        <w:spacing w:before="0" w:line="276" w:lineRule="auto"/>
        <w:rPr>
          <w:color w:val="0070C0"/>
          <w:lang/>
        </w:rPr>
      </w:pPr>
    </w:p>
    <w:p w14:paraId="2CFF7D4C" w14:textId="77777777" w:rsidR="00D74A5A" w:rsidRPr="00A96E57" w:rsidRDefault="00D74A5A" w:rsidP="00D74A5A">
      <w:pPr>
        <w:pStyle w:val="IT245"/>
        <w:spacing w:before="0" w:line="276" w:lineRule="auto"/>
        <w:rPr>
          <w:color w:val="0070C0"/>
          <w:lang/>
        </w:rPr>
      </w:pPr>
      <w:r w:rsidRPr="00A96E57">
        <w:rPr>
          <w:color w:val="0070C0"/>
          <w:lang/>
        </w:rPr>
        <w:t xml:space="preserve">    public void displayTasks() {</w:t>
      </w:r>
    </w:p>
    <w:p w14:paraId="6076A3F9" w14:textId="77777777" w:rsidR="00D74A5A" w:rsidRPr="00A96E57" w:rsidRDefault="00D74A5A" w:rsidP="00D74A5A">
      <w:pPr>
        <w:pStyle w:val="IT245"/>
        <w:spacing w:before="0" w:line="276" w:lineRule="auto"/>
        <w:rPr>
          <w:color w:val="0070C0"/>
          <w:lang/>
        </w:rPr>
      </w:pPr>
      <w:r w:rsidRPr="00A96E57">
        <w:rPr>
          <w:color w:val="0070C0"/>
          <w:lang/>
        </w:rPr>
        <w:t xml:space="preserve">        if (tasks.isEmpty()) {</w:t>
      </w:r>
    </w:p>
    <w:p w14:paraId="427D7FB8" w14:textId="77777777" w:rsidR="00D74A5A" w:rsidRPr="00A96E57" w:rsidRDefault="00D74A5A" w:rsidP="00D74A5A">
      <w:pPr>
        <w:pStyle w:val="IT245"/>
        <w:spacing w:before="0" w:line="276" w:lineRule="auto"/>
        <w:rPr>
          <w:color w:val="0070C0"/>
          <w:lang/>
        </w:rPr>
      </w:pPr>
      <w:r w:rsidRPr="00A96E57">
        <w:rPr>
          <w:color w:val="0070C0"/>
          <w:lang/>
        </w:rPr>
        <w:t xml:space="preserve">            System.out.println("No pending tasks.");</w:t>
      </w:r>
    </w:p>
    <w:p w14:paraId="63997DC6" w14:textId="77777777" w:rsidR="00D74A5A" w:rsidRPr="00A96E57" w:rsidRDefault="00D74A5A" w:rsidP="00D74A5A">
      <w:pPr>
        <w:pStyle w:val="IT245"/>
        <w:spacing w:before="0" w:line="276" w:lineRule="auto"/>
        <w:rPr>
          <w:color w:val="0070C0"/>
          <w:lang/>
        </w:rPr>
      </w:pPr>
      <w:r w:rsidRPr="00A96E57">
        <w:rPr>
          <w:color w:val="0070C0"/>
          <w:lang/>
        </w:rPr>
        <w:t xml:space="preserve">            return;</w:t>
      </w:r>
    </w:p>
    <w:p w14:paraId="127AFD28"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134EB469" w14:textId="77777777" w:rsidR="00D74A5A" w:rsidRPr="00A96E57" w:rsidRDefault="00D74A5A" w:rsidP="00D74A5A">
      <w:pPr>
        <w:pStyle w:val="IT245"/>
        <w:spacing w:before="0" w:line="276" w:lineRule="auto"/>
        <w:rPr>
          <w:color w:val="0070C0"/>
          <w:lang/>
        </w:rPr>
      </w:pPr>
    </w:p>
    <w:p w14:paraId="4D6BE18E" w14:textId="77777777" w:rsidR="00D74A5A" w:rsidRPr="00A96E57" w:rsidRDefault="00D74A5A" w:rsidP="00D74A5A">
      <w:pPr>
        <w:pStyle w:val="IT245"/>
        <w:spacing w:before="0" w:line="276" w:lineRule="auto"/>
        <w:rPr>
          <w:color w:val="0070C0"/>
          <w:lang/>
        </w:rPr>
      </w:pPr>
      <w:r w:rsidRPr="00A96E57">
        <w:rPr>
          <w:color w:val="0070C0"/>
          <w:lang/>
        </w:rPr>
        <w:t xml:space="preserve">        for (Task task : tasks) {</w:t>
      </w:r>
    </w:p>
    <w:p w14:paraId="3EB8F461" w14:textId="77777777" w:rsidR="00D74A5A" w:rsidRPr="00A96E57" w:rsidRDefault="00D74A5A" w:rsidP="00D74A5A">
      <w:pPr>
        <w:pStyle w:val="IT245"/>
        <w:spacing w:before="0" w:line="276" w:lineRule="auto"/>
        <w:rPr>
          <w:color w:val="0070C0"/>
          <w:lang/>
        </w:rPr>
      </w:pPr>
      <w:r w:rsidRPr="00A96E57">
        <w:rPr>
          <w:color w:val="0070C0"/>
          <w:lang/>
        </w:rPr>
        <w:t xml:space="preserve">            System.out.println(task);</w:t>
      </w:r>
    </w:p>
    <w:p w14:paraId="58840760"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5C1BDB6B"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33BD8724" w14:textId="77777777" w:rsidR="00D74A5A" w:rsidRPr="00A96E57" w:rsidRDefault="00D74A5A" w:rsidP="00D74A5A">
      <w:pPr>
        <w:pStyle w:val="IT245"/>
        <w:spacing w:before="0" w:line="276" w:lineRule="auto"/>
        <w:rPr>
          <w:color w:val="0070C0"/>
          <w:lang/>
        </w:rPr>
      </w:pPr>
    </w:p>
    <w:p w14:paraId="08F63FCE" w14:textId="77777777" w:rsidR="00D74A5A" w:rsidRPr="00A96E57" w:rsidRDefault="00D74A5A" w:rsidP="00D74A5A">
      <w:pPr>
        <w:pStyle w:val="IT245"/>
        <w:spacing w:before="0" w:line="276" w:lineRule="auto"/>
        <w:rPr>
          <w:color w:val="0070C0"/>
          <w:lang/>
        </w:rPr>
      </w:pPr>
      <w:r w:rsidRPr="00A96E57">
        <w:rPr>
          <w:color w:val="0070C0"/>
          <w:lang/>
        </w:rPr>
        <w:t xml:space="preserve">    public boolean isEmpty() {</w:t>
      </w:r>
    </w:p>
    <w:p w14:paraId="69FA7F80" w14:textId="77777777" w:rsidR="00D74A5A" w:rsidRPr="00A96E57" w:rsidRDefault="00D74A5A" w:rsidP="00D74A5A">
      <w:pPr>
        <w:pStyle w:val="IT245"/>
        <w:spacing w:before="0" w:line="276" w:lineRule="auto"/>
        <w:rPr>
          <w:color w:val="0070C0"/>
          <w:lang/>
        </w:rPr>
      </w:pPr>
      <w:r w:rsidRPr="00A96E57">
        <w:rPr>
          <w:color w:val="0070C0"/>
          <w:lang/>
        </w:rPr>
        <w:t xml:space="preserve">        return tasks.isEmpty();</w:t>
      </w:r>
    </w:p>
    <w:p w14:paraId="49FA3E25"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202EF9D2" w14:textId="77777777" w:rsidR="00D74A5A" w:rsidRPr="00A96E57" w:rsidRDefault="00D74A5A" w:rsidP="00D74A5A">
      <w:pPr>
        <w:pStyle w:val="IT245"/>
        <w:spacing w:before="0" w:line="276" w:lineRule="auto"/>
        <w:rPr>
          <w:color w:val="0070C0"/>
          <w:lang/>
        </w:rPr>
      </w:pPr>
      <w:r w:rsidRPr="00A96E57">
        <w:rPr>
          <w:color w:val="0070C0"/>
          <w:lang/>
        </w:rPr>
        <w:t>}</w:t>
      </w:r>
    </w:p>
    <w:p w14:paraId="4532A1BD" w14:textId="77777777" w:rsidR="00D74A5A" w:rsidRDefault="00D74A5A" w:rsidP="00D74A5A">
      <w:pPr>
        <w:pStyle w:val="IT245"/>
        <w:rPr>
          <w:lang/>
        </w:rPr>
      </w:pPr>
    </w:p>
    <w:p w14:paraId="4273AF32" w14:textId="77777777" w:rsidR="00D74A5A" w:rsidRPr="00E345FB" w:rsidRDefault="00D74A5A" w:rsidP="00D74A5A">
      <w:pPr>
        <w:pStyle w:val="IT245"/>
        <w:rPr>
          <w:lang/>
        </w:rPr>
      </w:pPr>
      <w:r w:rsidRPr="00E345FB">
        <w:rPr>
          <w:b/>
          <w:lang/>
        </w:rPr>
        <w:t>4. Second Solution Using a Data Structure</w:t>
      </w:r>
    </w:p>
    <w:p w14:paraId="6B14DB57" w14:textId="77777777" w:rsidR="00D74A5A" w:rsidRPr="00E345FB" w:rsidRDefault="00D74A5A" w:rsidP="00D74A5A">
      <w:pPr>
        <w:pStyle w:val="IT245"/>
        <w:rPr>
          <w:lang/>
        </w:rPr>
      </w:pPr>
      <w:r w:rsidRPr="00E345FB">
        <w:rPr>
          <w:lang/>
        </w:rPr>
        <w:t>The second solution uses a PriorityQueue implemented through a binary heap. This structure is suitable for the Task Scheduling System because it keeps the most urgent task available at the front of the queue without requiring the entire collection to remain fully sorted.</w:t>
      </w:r>
    </w:p>
    <w:p w14:paraId="1A2F9211" w14:textId="77777777" w:rsidR="00D74A5A" w:rsidRPr="00E345FB" w:rsidRDefault="00D74A5A" w:rsidP="00D74A5A">
      <w:pPr>
        <w:pStyle w:val="IT245"/>
        <w:rPr>
          <w:lang/>
        </w:rPr>
      </w:pPr>
      <w:r w:rsidRPr="00E345FB">
        <w:rPr>
          <w:lang/>
        </w:rPr>
        <w:t xml:space="preserve">Each task contains an ID, name, priority level, and arrival order. A comparator is used to control how tasks are arranged. The comparator first compares priority values. A </w:t>
      </w:r>
      <w:r w:rsidRPr="00E345FB">
        <w:rPr>
          <w:lang/>
        </w:rPr>
        <w:lastRenderedPageBreak/>
        <w:t>smaller priority number represents a more urgent task. When two tasks have the same priority, their arrival order is compared so that the earlier task is processed first.</w:t>
      </w:r>
    </w:p>
    <w:p w14:paraId="2E035A96" w14:textId="77777777" w:rsidR="00D74A5A" w:rsidRDefault="00D74A5A" w:rsidP="00D74A5A">
      <w:pPr>
        <w:pStyle w:val="IT245"/>
        <w:rPr>
          <w:lang/>
        </w:rPr>
      </w:pPr>
      <w:r w:rsidRPr="00E345FB">
        <w:rPr>
          <w:lang/>
        </w:rPr>
        <w:t>The main benefit of this solution is that the highest-priority task remains at the root of the heap. The system can therefore view the next task efficiently using peek() and remove it using poll().</w:t>
      </w:r>
    </w:p>
    <w:p w14:paraId="51B7001D" w14:textId="77777777" w:rsidR="00D74A5A" w:rsidRDefault="00D74A5A" w:rsidP="00D74A5A">
      <w:pPr>
        <w:pStyle w:val="IT245"/>
        <w:rPr>
          <w:lang/>
        </w:rPr>
      </w:pPr>
    </w:p>
    <w:p w14:paraId="748C2748" w14:textId="77777777" w:rsidR="00D74A5A" w:rsidRPr="00A96E57" w:rsidRDefault="00D74A5A" w:rsidP="00D74A5A">
      <w:pPr>
        <w:pStyle w:val="IT245"/>
        <w:spacing w:before="0" w:line="276" w:lineRule="auto"/>
        <w:rPr>
          <w:color w:val="0070C0"/>
          <w:lang/>
        </w:rPr>
      </w:pPr>
      <w:r w:rsidRPr="00A96E57">
        <w:rPr>
          <w:color w:val="0070C0"/>
          <w:lang/>
        </w:rPr>
        <w:t>import java.util.Comparator;</w:t>
      </w:r>
    </w:p>
    <w:p w14:paraId="3FCBF1B0" w14:textId="77777777" w:rsidR="00D74A5A" w:rsidRPr="00A96E57" w:rsidRDefault="00D74A5A" w:rsidP="00D74A5A">
      <w:pPr>
        <w:pStyle w:val="IT245"/>
        <w:spacing w:before="0" w:line="276" w:lineRule="auto"/>
        <w:rPr>
          <w:color w:val="0070C0"/>
          <w:lang/>
        </w:rPr>
      </w:pPr>
      <w:r w:rsidRPr="00A96E57">
        <w:rPr>
          <w:color w:val="0070C0"/>
          <w:lang/>
        </w:rPr>
        <w:t>import java.util.PriorityQueue;</w:t>
      </w:r>
    </w:p>
    <w:p w14:paraId="0E03C295" w14:textId="77777777" w:rsidR="00D74A5A" w:rsidRPr="00A96E57" w:rsidRDefault="00D74A5A" w:rsidP="00D74A5A">
      <w:pPr>
        <w:pStyle w:val="IT245"/>
        <w:spacing w:before="0" w:line="276" w:lineRule="auto"/>
        <w:rPr>
          <w:color w:val="0070C0"/>
          <w:lang/>
        </w:rPr>
      </w:pPr>
    </w:p>
    <w:p w14:paraId="414C9935" w14:textId="77777777" w:rsidR="00D74A5A" w:rsidRPr="00A96E57" w:rsidRDefault="00D74A5A" w:rsidP="00D74A5A">
      <w:pPr>
        <w:pStyle w:val="IT245"/>
        <w:spacing w:before="0" w:line="276" w:lineRule="auto"/>
        <w:rPr>
          <w:color w:val="0070C0"/>
          <w:lang/>
        </w:rPr>
      </w:pPr>
      <w:r w:rsidRPr="00A96E57">
        <w:rPr>
          <w:color w:val="0070C0"/>
          <w:lang/>
        </w:rPr>
        <w:t>class HeapTaskScheduler {</w:t>
      </w:r>
    </w:p>
    <w:p w14:paraId="329E603E" w14:textId="77777777" w:rsidR="00D74A5A" w:rsidRPr="00A96E57" w:rsidRDefault="00D74A5A" w:rsidP="00D74A5A">
      <w:pPr>
        <w:pStyle w:val="IT245"/>
        <w:spacing w:before="0" w:line="276" w:lineRule="auto"/>
        <w:rPr>
          <w:color w:val="0070C0"/>
          <w:lang/>
        </w:rPr>
      </w:pPr>
      <w:r w:rsidRPr="00A96E57">
        <w:rPr>
          <w:color w:val="0070C0"/>
          <w:lang/>
        </w:rPr>
        <w:t xml:space="preserve">    private PriorityQueue&lt;Task&gt; tasks;</w:t>
      </w:r>
    </w:p>
    <w:p w14:paraId="00DF0A23" w14:textId="77777777" w:rsidR="00D74A5A" w:rsidRPr="00A96E57" w:rsidRDefault="00D74A5A" w:rsidP="00D74A5A">
      <w:pPr>
        <w:pStyle w:val="IT245"/>
        <w:spacing w:before="0" w:line="276" w:lineRule="auto"/>
        <w:rPr>
          <w:color w:val="0070C0"/>
          <w:lang/>
        </w:rPr>
      </w:pPr>
      <w:r w:rsidRPr="00A96E57">
        <w:rPr>
          <w:color w:val="0070C0"/>
          <w:lang/>
        </w:rPr>
        <w:t xml:space="preserve">    private long sequence = 0;</w:t>
      </w:r>
    </w:p>
    <w:p w14:paraId="07948B81" w14:textId="77777777" w:rsidR="00D74A5A" w:rsidRPr="00A96E57" w:rsidRDefault="00D74A5A" w:rsidP="00D74A5A">
      <w:pPr>
        <w:pStyle w:val="IT245"/>
        <w:spacing w:before="0" w:line="276" w:lineRule="auto"/>
        <w:rPr>
          <w:color w:val="0070C0"/>
          <w:lang/>
        </w:rPr>
      </w:pPr>
    </w:p>
    <w:p w14:paraId="68B87C79" w14:textId="77777777" w:rsidR="00D74A5A" w:rsidRPr="00A96E57" w:rsidRDefault="00D74A5A" w:rsidP="00D74A5A">
      <w:pPr>
        <w:pStyle w:val="IT245"/>
        <w:spacing w:before="0" w:line="276" w:lineRule="auto"/>
        <w:rPr>
          <w:color w:val="0070C0"/>
          <w:lang/>
        </w:rPr>
      </w:pPr>
      <w:r w:rsidRPr="00A96E57">
        <w:rPr>
          <w:color w:val="0070C0"/>
          <w:lang/>
        </w:rPr>
        <w:t xml:space="preserve">    public HeapTaskScheduler() {</w:t>
      </w:r>
    </w:p>
    <w:p w14:paraId="088C2489" w14:textId="77777777" w:rsidR="00D74A5A" w:rsidRPr="00A96E57" w:rsidRDefault="00D74A5A" w:rsidP="00D74A5A">
      <w:pPr>
        <w:pStyle w:val="IT245"/>
        <w:spacing w:before="0" w:line="276" w:lineRule="auto"/>
        <w:rPr>
          <w:color w:val="0070C0"/>
          <w:lang/>
        </w:rPr>
      </w:pPr>
      <w:r w:rsidRPr="00A96E57">
        <w:rPr>
          <w:color w:val="0070C0"/>
          <w:lang/>
        </w:rPr>
        <w:t xml:space="preserve">        tasks = new PriorityQueue&lt;&gt;(</w:t>
      </w:r>
    </w:p>
    <w:p w14:paraId="03624D3A" w14:textId="77777777" w:rsidR="00D74A5A" w:rsidRPr="00A96E57" w:rsidRDefault="00D74A5A" w:rsidP="00D74A5A">
      <w:pPr>
        <w:pStyle w:val="IT245"/>
        <w:spacing w:before="0" w:line="276" w:lineRule="auto"/>
        <w:rPr>
          <w:color w:val="0070C0"/>
          <w:lang/>
        </w:rPr>
      </w:pPr>
      <w:r w:rsidRPr="00A96E57">
        <w:rPr>
          <w:color w:val="0070C0"/>
          <w:lang/>
        </w:rPr>
        <w:t xml:space="preserve">            Comparator.comparingInt(Task::getPriority)</w:t>
      </w:r>
    </w:p>
    <w:p w14:paraId="6D39590C" w14:textId="77777777" w:rsidR="00D74A5A" w:rsidRPr="00A96E57" w:rsidRDefault="00D74A5A" w:rsidP="00D74A5A">
      <w:pPr>
        <w:pStyle w:val="IT245"/>
        <w:spacing w:before="0" w:line="276" w:lineRule="auto"/>
        <w:rPr>
          <w:color w:val="0070C0"/>
          <w:lang/>
        </w:rPr>
      </w:pPr>
      <w:r w:rsidRPr="00A96E57">
        <w:rPr>
          <w:color w:val="0070C0"/>
          <w:lang/>
        </w:rPr>
        <w:t xml:space="preserve">                      .thenComparingLong(Task::getArrivalOrder)</w:t>
      </w:r>
    </w:p>
    <w:p w14:paraId="4C1A1D4A"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20E28A82"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2DE862E9" w14:textId="77777777" w:rsidR="00D74A5A" w:rsidRPr="00A96E57" w:rsidRDefault="00D74A5A" w:rsidP="00D74A5A">
      <w:pPr>
        <w:pStyle w:val="IT245"/>
        <w:spacing w:before="0" w:line="276" w:lineRule="auto"/>
        <w:rPr>
          <w:color w:val="0070C0"/>
          <w:lang/>
        </w:rPr>
      </w:pPr>
    </w:p>
    <w:p w14:paraId="47275BA3" w14:textId="77777777" w:rsidR="00D74A5A" w:rsidRPr="00A96E57" w:rsidRDefault="00D74A5A" w:rsidP="00D74A5A">
      <w:pPr>
        <w:pStyle w:val="IT245"/>
        <w:spacing w:before="0" w:line="276" w:lineRule="auto"/>
        <w:rPr>
          <w:color w:val="0070C0"/>
          <w:lang/>
        </w:rPr>
      </w:pPr>
      <w:r w:rsidRPr="00A96E57">
        <w:rPr>
          <w:color w:val="0070C0"/>
          <w:lang/>
        </w:rPr>
        <w:t xml:space="preserve">    public void addTask(int id, String name, int priority) {</w:t>
      </w:r>
    </w:p>
    <w:p w14:paraId="4BF351A2" w14:textId="77777777" w:rsidR="00D74A5A" w:rsidRPr="00A96E57" w:rsidRDefault="00D74A5A" w:rsidP="00D74A5A">
      <w:pPr>
        <w:pStyle w:val="IT245"/>
        <w:spacing w:before="0" w:line="276" w:lineRule="auto"/>
        <w:rPr>
          <w:color w:val="0070C0"/>
          <w:lang/>
        </w:rPr>
      </w:pPr>
      <w:r w:rsidRPr="00A96E57">
        <w:rPr>
          <w:color w:val="0070C0"/>
          <w:lang/>
        </w:rPr>
        <w:t xml:space="preserve">        if (name == null || name.trim().isEmpty()) {</w:t>
      </w:r>
    </w:p>
    <w:p w14:paraId="508F9063" w14:textId="77777777" w:rsidR="00D74A5A" w:rsidRPr="00A96E57" w:rsidRDefault="00D74A5A" w:rsidP="00D74A5A">
      <w:pPr>
        <w:pStyle w:val="IT245"/>
        <w:spacing w:before="0" w:line="276" w:lineRule="auto"/>
        <w:rPr>
          <w:color w:val="0070C0"/>
          <w:lang/>
        </w:rPr>
      </w:pPr>
      <w:r w:rsidRPr="00A96E57">
        <w:rPr>
          <w:color w:val="0070C0"/>
          <w:lang/>
        </w:rPr>
        <w:t xml:space="preserve">            System.out.println("Task name cannot be empty.");</w:t>
      </w:r>
    </w:p>
    <w:p w14:paraId="2EA30C51" w14:textId="77777777" w:rsidR="00D74A5A" w:rsidRPr="00A96E57" w:rsidRDefault="00D74A5A" w:rsidP="00D74A5A">
      <w:pPr>
        <w:pStyle w:val="IT245"/>
        <w:spacing w:before="0" w:line="276" w:lineRule="auto"/>
        <w:rPr>
          <w:color w:val="0070C0"/>
          <w:lang/>
        </w:rPr>
      </w:pPr>
      <w:r w:rsidRPr="00A96E57">
        <w:rPr>
          <w:color w:val="0070C0"/>
          <w:lang/>
        </w:rPr>
        <w:t xml:space="preserve">            return;</w:t>
      </w:r>
    </w:p>
    <w:p w14:paraId="401C5DE9"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1B4B8F5C" w14:textId="77777777" w:rsidR="00D74A5A" w:rsidRPr="00A96E57" w:rsidRDefault="00D74A5A" w:rsidP="00D74A5A">
      <w:pPr>
        <w:pStyle w:val="IT245"/>
        <w:spacing w:before="0" w:line="276" w:lineRule="auto"/>
        <w:rPr>
          <w:color w:val="0070C0"/>
          <w:lang/>
        </w:rPr>
      </w:pPr>
    </w:p>
    <w:p w14:paraId="3CC77C7C" w14:textId="77777777" w:rsidR="00D74A5A" w:rsidRPr="00A96E57" w:rsidRDefault="00D74A5A" w:rsidP="00D74A5A">
      <w:pPr>
        <w:pStyle w:val="IT245"/>
        <w:spacing w:before="0" w:line="276" w:lineRule="auto"/>
        <w:rPr>
          <w:color w:val="0070C0"/>
          <w:lang/>
        </w:rPr>
      </w:pPr>
      <w:r w:rsidRPr="00A96E57">
        <w:rPr>
          <w:color w:val="0070C0"/>
          <w:lang/>
        </w:rPr>
        <w:t xml:space="preserve">        if (priority &lt; 1) {</w:t>
      </w:r>
    </w:p>
    <w:p w14:paraId="4BFF8680" w14:textId="77777777" w:rsidR="00D74A5A" w:rsidRPr="00A96E57" w:rsidRDefault="00D74A5A" w:rsidP="00D74A5A">
      <w:pPr>
        <w:pStyle w:val="IT245"/>
        <w:spacing w:before="0" w:line="276" w:lineRule="auto"/>
        <w:rPr>
          <w:color w:val="0070C0"/>
          <w:lang/>
        </w:rPr>
      </w:pPr>
      <w:r w:rsidRPr="00A96E57">
        <w:rPr>
          <w:color w:val="0070C0"/>
          <w:lang/>
        </w:rPr>
        <w:t xml:space="preserve">            System.out.println("Priority must be 1 or greater.");</w:t>
      </w:r>
    </w:p>
    <w:p w14:paraId="24D7B418" w14:textId="77777777" w:rsidR="00D74A5A" w:rsidRPr="00A96E57" w:rsidRDefault="00D74A5A" w:rsidP="00D74A5A">
      <w:pPr>
        <w:pStyle w:val="IT245"/>
        <w:spacing w:before="0" w:line="276" w:lineRule="auto"/>
        <w:rPr>
          <w:color w:val="0070C0"/>
          <w:lang/>
        </w:rPr>
      </w:pPr>
      <w:r w:rsidRPr="00A96E57">
        <w:rPr>
          <w:color w:val="0070C0"/>
          <w:lang/>
        </w:rPr>
        <w:t xml:space="preserve">            return;</w:t>
      </w:r>
    </w:p>
    <w:p w14:paraId="0224BD29"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56798976" w14:textId="77777777" w:rsidR="00D74A5A" w:rsidRPr="00A96E57" w:rsidRDefault="00D74A5A" w:rsidP="00D74A5A">
      <w:pPr>
        <w:pStyle w:val="IT245"/>
        <w:spacing w:before="0" w:line="276" w:lineRule="auto"/>
        <w:rPr>
          <w:color w:val="0070C0"/>
          <w:lang/>
        </w:rPr>
      </w:pPr>
    </w:p>
    <w:p w14:paraId="0F9B5D39" w14:textId="77777777" w:rsidR="00D74A5A" w:rsidRPr="00A96E57" w:rsidRDefault="00D74A5A" w:rsidP="00D74A5A">
      <w:pPr>
        <w:pStyle w:val="IT245"/>
        <w:spacing w:before="0" w:line="276" w:lineRule="auto"/>
        <w:rPr>
          <w:color w:val="0070C0"/>
          <w:lang/>
        </w:rPr>
      </w:pPr>
      <w:r w:rsidRPr="00A96E57">
        <w:rPr>
          <w:color w:val="0070C0"/>
          <w:lang/>
        </w:rPr>
        <w:t xml:space="preserve">        tasks.offer(new Task(id, name, priority, sequence++));</w:t>
      </w:r>
    </w:p>
    <w:p w14:paraId="565406A8" w14:textId="77777777" w:rsidR="00D74A5A" w:rsidRPr="00A96E57" w:rsidRDefault="00D74A5A" w:rsidP="00D74A5A">
      <w:pPr>
        <w:pStyle w:val="IT245"/>
        <w:spacing w:before="0" w:line="276" w:lineRule="auto"/>
        <w:rPr>
          <w:color w:val="0070C0"/>
          <w:lang/>
        </w:rPr>
      </w:pPr>
      <w:r w:rsidRPr="00A96E57">
        <w:rPr>
          <w:color w:val="0070C0"/>
          <w:lang/>
        </w:rPr>
        <w:lastRenderedPageBreak/>
        <w:t xml:space="preserve">    }</w:t>
      </w:r>
    </w:p>
    <w:p w14:paraId="709048A6" w14:textId="77777777" w:rsidR="00D74A5A" w:rsidRPr="00A96E57" w:rsidRDefault="00D74A5A" w:rsidP="00D74A5A">
      <w:pPr>
        <w:pStyle w:val="IT245"/>
        <w:spacing w:before="0" w:line="276" w:lineRule="auto"/>
        <w:rPr>
          <w:color w:val="0070C0"/>
          <w:lang/>
        </w:rPr>
      </w:pPr>
    </w:p>
    <w:p w14:paraId="6A3FFE8A" w14:textId="77777777" w:rsidR="00D74A5A" w:rsidRPr="00A96E57" w:rsidRDefault="00D74A5A" w:rsidP="00D74A5A">
      <w:pPr>
        <w:pStyle w:val="IT245"/>
        <w:spacing w:before="0" w:line="276" w:lineRule="auto"/>
        <w:rPr>
          <w:color w:val="0070C0"/>
          <w:lang/>
        </w:rPr>
      </w:pPr>
      <w:r w:rsidRPr="00A96E57">
        <w:rPr>
          <w:color w:val="0070C0"/>
          <w:lang/>
        </w:rPr>
        <w:t xml:space="preserve">    public Task viewNextTask() {</w:t>
      </w:r>
    </w:p>
    <w:p w14:paraId="3414E640" w14:textId="77777777" w:rsidR="00D74A5A" w:rsidRPr="00A96E57" w:rsidRDefault="00D74A5A" w:rsidP="00D74A5A">
      <w:pPr>
        <w:pStyle w:val="IT245"/>
        <w:spacing w:before="0" w:line="276" w:lineRule="auto"/>
        <w:rPr>
          <w:color w:val="0070C0"/>
          <w:lang/>
        </w:rPr>
      </w:pPr>
      <w:r w:rsidRPr="00A96E57">
        <w:rPr>
          <w:color w:val="0070C0"/>
          <w:lang/>
        </w:rPr>
        <w:t xml:space="preserve">        return tasks.peek();</w:t>
      </w:r>
    </w:p>
    <w:p w14:paraId="20D1F13B"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31201EF4" w14:textId="77777777" w:rsidR="00D74A5A" w:rsidRPr="00A96E57" w:rsidRDefault="00D74A5A" w:rsidP="00D74A5A">
      <w:pPr>
        <w:pStyle w:val="IT245"/>
        <w:spacing w:before="0" w:line="276" w:lineRule="auto"/>
        <w:rPr>
          <w:color w:val="0070C0"/>
          <w:lang/>
        </w:rPr>
      </w:pPr>
    </w:p>
    <w:p w14:paraId="38504B29" w14:textId="77777777" w:rsidR="00D74A5A" w:rsidRPr="00A96E57" w:rsidRDefault="00D74A5A" w:rsidP="00D74A5A">
      <w:pPr>
        <w:pStyle w:val="IT245"/>
        <w:spacing w:before="0" w:line="276" w:lineRule="auto"/>
        <w:rPr>
          <w:color w:val="0070C0"/>
          <w:lang/>
        </w:rPr>
      </w:pPr>
      <w:r w:rsidRPr="00A96E57">
        <w:rPr>
          <w:color w:val="0070C0"/>
          <w:lang/>
        </w:rPr>
        <w:t xml:space="preserve">    public Task processNextTask() {</w:t>
      </w:r>
    </w:p>
    <w:p w14:paraId="7B603989" w14:textId="77777777" w:rsidR="00D74A5A" w:rsidRPr="00A96E57" w:rsidRDefault="00D74A5A" w:rsidP="00D74A5A">
      <w:pPr>
        <w:pStyle w:val="IT245"/>
        <w:spacing w:before="0" w:line="276" w:lineRule="auto"/>
        <w:rPr>
          <w:color w:val="0070C0"/>
          <w:lang/>
        </w:rPr>
      </w:pPr>
      <w:r w:rsidRPr="00A96E57">
        <w:rPr>
          <w:color w:val="0070C0"/>
          <w:lang/>
        </w:rPr>
        <w:t xml:space="preserve">        return tasks.poll();</w:t>
      </w:r>
    </w:p>
    <w:p w14:paraId="358C2E36"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5DD5A7C1" w14:textId="77777777" w:rsidR="00D74A5A" w:rsidRPr="00A96E57" w:rsidRDefault="00D74A5A" w:rsidP="00D74A5A">
      <w:pPr>
        <w:pStyle w:val="IT245"/>
        <w:spacing w:before="0" w:line="276" w:lineRule="auto"/>
        <w:rPr>
          <w:color w:val="0070C0"/>
          <w:lang/>
        </w:rPr>
      </w:pPr>
    </w:p>
    <w:p w14:paraId="689184A8" w14:textId="77777777" w:rsidR="00D74A5A" w:rsidRPr="00A96E57" w:rsidRDefault="00D74A5A" w:rsidP="00D74A5A">
      <w:pPr>
        <w:pStyle w:val="IT245"/>
        <w:spacing w:before="0" w:line="276" w:lineRule="auto"/>
        <w:rPr>
          <w:color w:val="0070C0"/>
          <w:lang/>
        </w:rPr>
      </w:pPr>
      <w:r w:rsidRPr="00A96E57">
        <w:rPr>
          <w:color w:val="0070C0"/>
          <w:lang/>
        </w:rPr>
        <w:t xml:space="preserve">    public void displayTasks() {</w:t>
      </w:r>
    </w:p>
    <w:p w14:paraId="319B104D" w14:textId="77777777" w:rsidR="00D74A5A" w:rsidRPr="00A96E57" w:rsidRDefault="00D74A5A" w:rsidP="00D74A5A">
      <w:pPr>
        <w:pStyle w:val="IT245"/>
        <w:spacing w:before="0" w:line="276" w:lineRule="auto"/>
        <w:rPr>
          <w:color w:val="0070C0"/>
          <w:lang/>
        </w:rPr>
      </w:pPr>
      <w:r w:rsidRPr="00A96E57">
        <w:rPr>
          <w:color w:val="0070C0"/>
          <w:lang/>
        </w:rPr>
        <w:t xml:space="preserve">        if (tasks.isEmpty()) {</w:t>
      </w:r>
    </w:p>
    <w:p w14:paraId="24CD29B3" w14:textId="77777777" w:rsidR="00D74A5A" w:rsidRPr="00A96E57" w:rsidRDefault="00D74A5A" w:rsidP="00D74A5A">
      <w:pPr>
        <w:pStyle w:val="IT245"/>
        <w:spacing w:before="0" w:line="276" w:lineRule="auto"/>
        <w:rPr>
          <w:color w:val="0070C0"/>
          <w:lang/>
        </w:rPr>
      </w:pPr>
      <w:r w:rsidRPr="00A96E57">
        <w:rPr>
          <w:color w:val="0070C0"/>
          <w:lang/>
        </w:rPr>
        <w:t xml:space="preserve">            System.out.println("No pending tasks.");</w:t>
      </w:r>
    </w:p>
    <w:p w14:paraId="6DC575B1" w14:textId="77777777" w:rsidR="00D74A5A" w:rsidRPr="00A96E57" w:rsidRDefault="00D74A5A" w:rsidP="00D74A5A">
      <w:pPr>
        <w:pStyle w:val="IT245"/>
        <w:spacing w:before="0" w:line="276" w:lineRule="auto"/>
        <w:rPr>
          <w:color w:val="0070C0"/>
          <w:lang/>
        </w:rPr>
      </w:pPr>
      <w:r w:rsidRPr="00A96E57">
        <w:rPr>
          <w:color w:val="0070C0"/>
          <w:lang/>
        </w:rPr>
        <w:t xml:space="preserve">            return;</w:t>
      </w:r>
    </w:p>
    <w:p w14:paraId="4B40F3F2"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15DB7371" w14:textId="77777777" w:rsidR="00D74A5A" w:rsidRPr="00A96E57" w:rsidRDefault="00D74A5A" w:rsidP="00D74A5A">
      <w:pPr>
        <w:pStyle w:val="IT245"/>
        <w:spacing w:before="0" w:line="276" w:lineRule="auto"/>
        <w:rPr>
          <w:color w:val="0070C0"/>
          <w:lang/>
        </w:rPr>
      </w:pPr>
    </w:p>
    <w:p w14:paraId="1EE87871" w14:textId="77777777" w:rsidR="00D74A5A" w:rsidRPr="00A96E57" w:rsidRDefault="00D74A5A" w:rsidP="00D74A5A">
      <w:pPr>
        <w:pStyle w:val="IT245"/>
        <w:spacing w:before="0" w:line="276" w:lineRule="auto"/>
        <w:rPr>
          <w:color w:val="0070C0"/>
          <w:lang/>
        </w:rPr>
      </w:pPr>
      <w:r w:rsidRPr="00A96E57">
        <w:rPr>
          <w:color w:val="0070C0"/>
          <w:lang/>
        </w:rPr>
        <w:t xml:space="preserve">        PriorityQueue&lt;Task&gt; copy = new PriorityQueue&lt;&gt;(tasks);</w:t>
      </w:r>
    </w:p>
    <w:p w14:paraId="576137FA" w14:textId="77777777" w:rsidR="00D74A5A" w:rsidRPr="00A96E57" w:rsidRDefault="00D74A5A" w:rsidP="00D74A5A">
      <w:pPr>
        <w:pStyle w:val="IT245"/>
        <w:spacing w:before="0" w:line="276" w:lineRule="auto"/>
        <w:rPr>
          <w:color w:val="0070C0"/>
          <w:lang/>
        </w:rPr>
      </w:pPr>
    </w:p>
    <w:p w14:paraId="47AD631D" w14:textId="77777777" w:rsidR="00D74A5A" w:rsidRPr="00A96E57" w:rsidRDefault="00D74A5A" w:rsidP="00D74A5A">
      <w:pPr>
        <w:pStyle w:val="IT245"/>
        <w:spacing w:before="0" w:line="276" w:lineRule="auto"/>
        <w:rPr>
          <w:color w:val="0070C0"/>
          <w:lang/>
        </w:rPr>
      </w:pPr>
      <w:r w:rsidRPr="00A96E57">
        <w:rPr>
          <w:color w:val="0070C0"/>
          <w:lang/>
        </w:rPr>
        <w:t xml:space="preserve">        while (!copy.isEmpty()) {</w:t>
      </w:r>
    </w:p>
    <w:p w14:paraId="61C01B96" w14:textId="77777777" w:rsidR="00D74A5A" w:rsidRPr="00A96E57" w:rsidRDefault="00D74A5A" w:rsidP="00D74A5A">
      <w:pPr>
        <w:pStyle w:val="IT245"/>
        <w:spacing w:before="0" w:line="276" w:lineRule="auto"/>
        <w:rPr>
          <w:color w:val="0070C0"/>
          <w:lang/>
        </w:rPr>
      </w:pPr>
      <w:r w:rsidRPr="00A96E57">
        <w:rPr>
          <w:color w:val="0070C0"/>
          <w:lang/>
        </w:rPr>
        <w:t xml:space="preserve">            System.out.println(copy.poll());</w:t>
      </w:r>
    </w:p>
    <w:p w14:paraId="21EF3158"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7044CD5D"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1A87652B" w14:textId="77777777" w:rsidR="00D74A5A" w:rsidRPr="00A96E57" w:rsidRDefault="00D74A5A" w:rsidP="00D74A5A">
      <w:pPr>
        <w:pStyle w:val="IT245"/>
        <w:spacing w:before="0" w:line="276" w:lineRule="auto"/>
        <w:rPr>
          <w:color w:val="0070C0"/>
          <w:lang/>
        </w:rPr>
      </w:pPr>
    </w:p>
    <w:p w14:paraId="5740EA2D" w14:textId="77777777" w:rsidR="00D74A5A" w:rsidRPr="00A96E57" w:rsidRDefault="00D74A5A" w:rsidP="00D74A5A">
      <w:pPr>
        <w:pStyle w:val="IT245"/>
        <w:spacing w:before="0" w:line="276" w:lineRule="auto"/>
        <w:rPr>
          <w:color w:val="0070C0"/>
          <w:lang/>
        </w:rPr>
      </w:pPr>
      <w:r w:rsidRPr="00A96E57">
        <w:rPr>
          <w:color w:val="0070C0"/>
          <w:lang/>
        </w:rPr>
        <w:t xml:space="preserve">    public boolean isEmpty() {</w:t>
      </w:r>
    </w:p>
    <w:p w14:paraId="7064AC18" w14:textId="77777777" w:rsidR="00D74A5A" w:rsidRPr="00A96E57" w:rsidRDefault="00D74A5A" w:rsidP="00D74A5A">
      <w:pPr>
        <w:pStyle w:val="IT245"/>
        <w:spacing w:before="0" w:line="276" w:lineRule="auto"/>
        <w:rPr>
          <w:color w:val="0070C0"/>
          <w:lang/>
        </w:rPr>
      </w:pPr>
      <w:r w:rsidRPr="00A96E57">
        <w:rPr>
          <w:color w:val="0070C0"/>
          <w:lang/>
        </w:rPr>
        <w:t xml:space="preserve">        return tasks.isEmpty();</w:t>
      </w:r>
    </w:p>
    <w:p w14:paraId="612AF633" w14:textId="77777777" w:rsidR="00D74A5A" w:rsidRPr="00A96E57" w:rsidRDefault="00D74A5A" w:rsidP="00D74A5A">
      <w:pPr>
        <w:pStyle w:val="IT245"/>
        <w:spacing w:before="0" w:line="276" w:lineRule="auto"/>
        <w:rPr>
          <w:color w:val="0070C0"/>
          <w:lang/>
        </w:rPr>
      </w:pPr>
      <w:r w:rsidRPr="00A96E57">
        <w:rPr>
          <w:color w:val="0070C0"/>
          <w:lang/>
        </w:rPr>
        <w:t xml:space="preserve">    }</w:t>
      </w:r>
    </w:p>
    <w:p w14:paraId="4833E881" w14:textId="77777777" w:rsidR="00D74A5A" w:rsidRPr="00A96E57" w:rsidRDefault="00D74A5A" w:rsidP="00D74A5A">
      <w:pPr>
        <w:pStyle w:val="IT245"/>
        <w:spacing w:before="0" w:line="276" w:lineRule="auto"/>
        <w:rPr>
          <w:color w:val="0070C0"/>
          <w:lang/>
        </w:rPr>
      </w:pPr>
      <w:r w:rsidRPr="00A96E57">
        <w:rPr>
          <w:color w:val="0070C0"/>
          <w:lang/>
        </w:rPr>
        <w:t>}</w:t>
      </w:r>
    </w:p>
    <w:p w14:paraId="63190C56" w14:textId="77777777" w:rsidR="00D74A5A" w:rsidRPr="00170C52" w:rsidRDefault="00D74A5A" w:rsidP="00916E1A">
      <w:pPr>
        <w:spacing w:after="200" w:line="276" w:lineRule="auto"/>
        <w:jc w:val="both"/>
        <w:rPr>
          <w:rFonts w:cstheme="minorHAnsi"/>
          <w:color w:val="auto"/>
          <w:sz w:val="24"/>
          <w:szCs w:val="24"/>
        </w:rPr>
      </w:pPr>
      <w:bookmarkStart w:id="0" w:name="_GoBack"/>
      <w:bookmarkEnd w:id="0"/>
    </w:p>
    <w:sectPr w:rsidR="00D74A5A" w:rsidRPr="00170C52">
      <w:headerReference w:type="default" r:id="rId1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B29B6A" w14:textId="77777777" w:rsidR="003F7F2F" w:rsidRDefault="003F7F2F">
      <w:pPr>
        <w:spacing w:after="0" w:line="240" w:lineRule="auto"/>
      </w:pPr>
      <w:r>
        <w:separator/>
      </w:r>
    </w:p>
    <w:p w14:paraId="62012917" w14:textId="77777777" w:rsidR="003F7F2F" w:rsidRDefault="003F7F2F"/>
    <w:p w14:paraId="619253A9" w14:textId="77777777" w:rsidR="003F7F2F" w:rsidRDefault="003F7F2F"/>
  </w:endnote>
  <w:endnote w:type="continuationSeparator" w:id="0">
    <w:p w14:paraId="34C35CD6" w14:textId="77777777" w:rsidR="003F7F2F" w:rsidRDefault="003F7F2F">
      <w:pPr>
        <w:spacing w:after="0" w:line="240" w:lineRule="auto"/>
      </w:pPr>
      <w:r>
        <w:continuationSeparator/>
      </w:r>
    </w:p>
    <w:p w14:paraId="45CD5ED9" w14:textId="77777777" w:rsidR="003F7F2F" w:rsidRDefault="003F7F2F"/>
    <w:p w14:paraId="72BC9441" w14:textId="77777777" w:rsidR="003F7F2F" w:rsidRDefault="003F7F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F88C10" w14:textId="5E6D9509" w:rsidR="00BD57E9" w:rsidRDefault="00BD57E9">
    <w:pPr>
      <w:pStyle w:val="Footer"/>
    </w:pPr>
    <w:r>
      <w:rPr>
        <w:noProof/>
        <w:lang w:eastAsia="en-US"/>
      </w:rPr>
      <mc:AlternateContent>
        <mc:Choice Requires="wps">
          <w:drawing>
            <wp:anchor distT="0" distB="0" distL="0" distR="0" simplePos="0" relativeHeight="251663360" behindDoc="0" locked="0" layoutInCell="1" allowOverlap="1" wp14:anchorId="2CFB5E3A" wp14:editId="1A8451C2">
              <wp:simplePos x="635" y="635"/>
              <wp:positionH relativeFrom="page">
                <wp:align>left</wp:align>
              </wp:positionH>
              <wp:positionV relativeFrom="page">
                <wp:align>bottom</wp:align>
              </wp:positionV>
              <wp:extent cx="1071880" cy="407670"/>
              <wp:effectExtent l="0" t="0" r="13970" b="0"/>
              <wp:wrapNone/>
              <wp:docPr id="768041508" name="Text Box 8"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o="urn:schemas-microsoft-com:office:office" xmlns:v="urn:schemas-microsoft-com:vml" xmlns:w10="urn:schemas-microsoft-com:office:word" xmlns:w="http://schemas.openxmlformats.org/wordprocessingml/2006/main"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11E0B85" w14:textId="28ACD060"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Times New Roman"/>
                              <w:noProof/>
                              <w:color w:val="000000"/>
                              <w:rtl/>
                            </w:rPr>
                            <w:t>مقيد</w:t>
                          </w:r>
                          <w:r w:rsidRPr="00BD57E9">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FB5E3A" id="_x0000_t202" coordsize="21600,21600" o:spt="202" path="m,l,21600r21600,l21600,xe">
              <v:stroke joinstyle="miter"/>
              <v:path gradientshapeok="t" o:connecttype="rect"/>
            </v:shapetype>
            <v:shape id="Text Box 8"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" filled="f" stroked="f">
              <v:textbox style="mso-fit-shape-to-text:t" inset="20pt,0,0,15pt">
                <w:txbxContent>
                  <w:p w14:paraId="711E0B85" w14:textId="28ACD060"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Times New Roman"/>
                        <w:noProof/>
                        <w:color w:val="000000"/>
                        <w:rtl/>
                      </w:rPr>
                      <w:t>مقيد</w:t>
                    </w:r>
                    <w:r w:rsidRPr="00BD57E9">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EBF06" w14:textId="20886712" w:rsidR="00BD57E9" w:rsidRDefault="00BD57E9">
    <w:pPr>
      <w:pStyle w:val="Footer"/>
    </w:pPr>
    <w:r>
      <w:rPr>
        <w:noProof/>
        <w:lang w:eastAsia="en-US"/>
      </w:rPr>
      <mc:AlternateContent>
        <mc:Choice Requires="wps">
          <w:drawing>
            <wp:anchor distT="0" distB="0" distL="0" distR="0" simplePos="0" relativeHeight="251664384" behindDoc="0" locked="0" layoutInCell="1" allowOverlap="1" wp14:anchorId="2BE6D2F7" wp14:editId="3BEDA198">
              <wp:simplePos x="1962150" y="9458325"/>
              <wp:positionH relativeFrom="page">
                <wp:align>left</wp:align>
              </wp:positionH>
              <wp:positionV relativeFrom="page">
                <wp:align>bottom</wp:align>
              </wp:positionV>
              <wp:extent cx="1071880" cy="407670"/>
              <wp:effectExtent l="0" t="0" r="13970" b="0"/>
              <wp:wrapNone/>
              <wp:docPr id="1894436925" name="Text Box 9"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o="urn:schemas-microsoft-com:office:office" xmlns:v="urn:schemas-microsoft-com:vml" xmlns:w10="urn:schemas-microsoft-com:office:word" xmlns:w="http://schemas.openxmlformats.org/wordprocessingml/2006/main"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510695F3" w14:textId="04B36EB6"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Times New Roman"/>
                              <w:noProof/>
                              <w:color w:val="000000"/>
                              <w:rtl/>
                            </w:rPr>
                            <w:t>مقيد</w:t>
                          </w:r>
                          <w:r w:rsidRPr="00BD57E9">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BE6D2F7"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" filled="f" stroked="f">
              <v:textbox style="mso-fit-shape-to-text:t" inset="20pt,0,0,15pt">
                <w:txbxContent>
                  <w:p w14:paraId="510695F3" w14:textId="04B36EB6"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Times New Roman"/>
                        <w:noProof/>
                        <w:color w:val="000000"/>
                        <w:rtl/>
                      </w:rPr>
                      <w:t>مقيد</w:t>
                    </w:r>
                    <w:r w:rsidRPr="00BD57E9">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C1DD22" w14:textId="72B2AEDB" w:rsidR="00BD57E9" w:rsidRDefault="00BD57E9">
    <w:pPr>
      <w:pStyle w:val="Footer"/>
    </w:pPr>
    <w:r>
      <w:rPr>
        <w:noProof/>
        <w:lang w:eastAsia="en-US"/>
      </w:rPr>
      <mc:AlternateContent>
        <mc:Choice Requires="wps">
          <w:drawing>
            <wp:anchor distT="0" distB="0" distL="0" distR="0" simplePos="0" relativeHeight="251662336" behindDoc="0" locked="0" layoutInCell="1" allowOverlap="1" wp14:anchorId="4BEB000B" wp14:editId="77CAE751">
              <wp:simplePos x="635" y="635"/>
              <wp:positionH relativeFrom="page">
                <wp:align>left</wp:align>
              </wp:positionH>
              <wp:positionV relativeFrom="page">
                <wp:align>bottom</wp:align>
              </wp:positionV>
              <wp:extent cx="1071880" cy="407670"/>
              <wp:effectExtent l="0" t="0" r="13970" b="0"/>
              <wp:wrapNone/>
              <wp:docPr id="2005617642" name="Text Box 7"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o="urn:schemas-microsoft-com:office:office" xmlns:v="urn:schemas-microsoft-com:vml" xmlns:w10="urn:schemas-microsoft-com:office:word" xmlns:w="http://schemas.openxmlformats.org/wordprocessingml/2006/main"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25D97587" w14:textId="227E72E5"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Times New Roman"/>
                              <w:noProof/>
                              <w:color w:val="000000"/>
                              <w:rtl/>
                            </w:rPr>
                            <w:t>مقيد</w:t>
                          </w:r>
                          <w:r w:rsidRPr="00BD57E9">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EB000B" id="_x0000_t202" coordsize="21600,21600" o:spt="202" path="m,l,21600r21600,l21600,xe">
              <v:stroke joinstyle="miter"/>
              <v:path gradientshapeok="t" o:connecttype="rect"/>
            </v:shapetype>
            <v:shape id="Text Box 7"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" filled="f" stroked="f">
              <v:textbox style="mso-fit-shape-to-text:t" inset="20pt,0,0,15pt">
                <w:txbxContent>
                  <w:p w14:paraId="25D97587" w14:textId="227E72E5" w:rsidR="00BD57E9" w:rsidRPr="00BD57E9" w:rsidRDefault="00BD57E9" w:rsidP="00BD57E9">
                    <w:pPr>
                      <w:spacing w:after="0"/>
                      <w:rPr>
                        <w:rFonts w:ascii="Aptos" w:eastAsia="Aptos" w:hAnsi="Aptos" w:cs="Aptos"/>
                        <w:noProof/>
                        <w:color w:val="000000"/>
                      </w:rPr>
                    </w:pPr>
                    <w:r w:rsidRPr="00BD57E9">
                      <w:rPr>
                        <w:rFonts w:ascii="Aptos" w:eastAsia="Aptos" w:hAnsi="Aptos" w:cs="Aptos"/>
                        <w:noProof/>
                        <w:color w:val="000000"/>
                      </w:rPr>
                      <w:t xml:space="preserve">Restricted - </w:t>
                    </w:r>
                    <w:r w:rsidRPr="00BD57E9">
                      <w:rPr>
                        <w:rFonts w:ascii="Aptos" w:eastAsia="Aptos" w:hAnsi="Aptos" w:cs="Times New Roman"/>
                        <w:noProof/>
                        <w:color w:val="000000"/>
                        <w:rtl/>
                      </w:rPr>
                      <w:t>مقيد</w:t>
                    </w:r>
                    <w:r w:rsidRPr="00BD57E9">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A1F220" w14:textId="77777777" w:rsidR="003F7F2F" w:rsidRDefault="003F7F2F">
      <w:pPr>
        <w:spacing w:after="0" w:line="240" w:lineRule="auto"/>
      </w:pPr>
      <w:r>
        <w:separator/>
      </w:r>
    </w:p>
    <w:p w14:paraId="48D2A0B3" w14:textId="77777777" w:rsidR="003F7F2F" w:rsidRDefault="003F7F2F"/>
    <w:p w14:paraId="536BBC3B" w14:textId="77777777" w:rsidR="003F7F2F" w:rsidRDefault="003F7F2F"/>
  </w:footnote>
  <w:footnote w:type="continuationSeparator" w:id="0">
    <w:p w14:paraId="7A4A7973" w14:textId="77777777" w:rsidR="003F7F2F" w:rsidRDefault="003F7F2F">
      <w:pPr>
        <w:spacing w:after="0" w:line="240" w:lineRule="auto"/>
      </w:pPr>
      <w:r>
        <w:continuationSeparator/>
      </w:r>
    </w:p>
    <w:p w14:paraId="16221EED" w14:textId="77777777" w:rsidR="003F7F2F" w:rsidRDefault="003F7F2F"/>
    <w:p w14:paraId="36091E2C" w14:textId="77777777" w:rsidR="003F7F2F" w:rsidRDefault="003F7F2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du="http://schemas.microsoft.com/office/word/2023/wordml/word16du">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5BFC08AD" w:rsidR="00496101" w:rsidRDefault="00462A92">
          <w:pPr>
            <w:pStyle w:val="Page"/>
          </w:pPr>
          <w:r>
            <w:t xml:space="preserve">Pg. </w:t>
          </w:r>
          <w:r>
            <w:fldChar w:fldCharType="begin"/>
          </w:r>
          <w:r>
            <w:instrText xml:space="preserve"> Page \# 0# </w:instrText>
          </w:r>
          <w:r>
            <w:fldChar w:fldCharType="separate"/>
          </w:r>
          <w:r w:rsidR="00D74A5A">
            <w:t>12</w:t>
          </w:r>
          <w:r>
            <w:fldChar w:fldCharType="end"/>
          </w:r>
        </w:p>
      </w:tc>
      <w:tc>
        <w:tcPr>
          <w:tcW w:w="288" w:type="dxa"/>
          <w:vAlign w:val="bottom"/>
        </w:tcPr>
        <w:p w14:paraId="4B2B8CFB" w14:textId="77777777" w:rsidR="00496101" w:rsidRDefault="00496101"/>
      </w:tc>
      <w:tc>
        <w:tcPr>
          <w:tcW w:w="8424" w:type="dxa"/>
          <w:vAlign w:val="bottom"/>
        </w:tcPr>
        <w:p w14:paraId="60CC58B7" w14:textId="0385255E"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D74A5A">
            <w:rPr>
              <w:noProof/>
            </w:rPr>
            <w:instrText>Marking Criteria</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D74A5A">
            <w:rPr>
              <w:noProof/>
            </w:rPr>
            <w:instrText>Marking Criteria</w:instrText>
          </w:r>
          <w:r w:rsidR="00982EEA">
            <w:rPr>
              <w:noProof/>
            </w:rPr>
            <w:fldChar w:fldCharType="end"/>
          </w:r>
          <w:r>
            <w:instrText xml:space="preserve"> </w:instrText>
          </w:r>
          <w:r>
            <w:fldChar w:fldCharType="separate"/>
          </w:r>
          <w:r w:rsidR="00D74A5A">
            <w:rPr>
              <w:noProof/>
            </w:rPr>
            <w:t xml:space="preserve">Marking Criteria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F60DAE"/>
    <w:multiLevelType w:val="multilevel"/>
    <w:tmpl w:val="F0A0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04096"/>
    <w:multiLevelType w:val="multilevel"/>
    <w:tmpl w:val="F94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523A3"/>
    <w:multiLevelType w:val="hybridMultilevel"/>
    <w:tmpl w:val="C2920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52818"/>
    <w:multiLevelType w:val="multilevel"/>
    <w:tmpl w:val="B9941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E43EB"/>
    <w:multiLevelType w:val="hybridMultilevel"/>
    <w:tmpl w:val="6FC074FE"/>
    <w:lvl w:ilvl="0" w:tplc="594C298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39C60A2"/>
    <w:multiLevelType w:val="hybridMultilevel"/>
    <w:tmpl w:val="046291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43301B1"/>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370B4"/>
    <w:multiLevelType w:val="hybridMultilevel"/>
    <w:tmpl w:val="72EA0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E73808"/>
    <w:multiLevelType w:val="multilevel"/>
    <w:tmpl w:val="78C2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53BE9"/>
    <w:multiLevelType w:val="hybridMultilevel"/>
    <w:tmpl w:val="48CC314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A994E7B"/>
    <w:multiLevelType w:val="hybridMultilevel"/>
    <w:tmpl w:val="589E38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5" w15:restartNumberingAfterBreak="0">
    <w:nsid w:val="463357ED"/>
    <w:multiLevelType w:val="hybridMultilevel"/>
    <w:tmpl w:val="589E38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9F6C2C"/>
    <w:multiLevelType w:val="hybridMultilevel"/>
    <w:tmpl w:val="48CC314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55F84D01"/>
    <w:multiLevelType w:val="multilevel"/>
    <w:tmpl w:val="A9E063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8627B35"/>
    <w:multiLevelType w:val="hybridMultilevel"/>
    <w:tmpl w:val="EAF8BB30"/>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9" w15:restartNumberingAfterBreak="0">
    <w:nsid w:val="59A421A5"/>
    <w:multiLevelType w:val="hybridMultilevel"/>
    <w:tmpl w:val="BE28B7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3C007C6"/>
    <w:multiLevelType w:val="hybridMultilevel"/>
    <w:tmpl w:val="589E38D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4B3D43"/>
    <w:multiLevelType w:val="multilevel"/>
    <w:tmpl w:val="CA6297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BB831B7"/>
    <w:multiLevelType w:val="hybridMultilevel"/>
    <w:tmpl w:val="94EA3D04"/>
    <w:lvl w:ilvl="0" w:tplc="6100984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E37D8F"/>
    <w:multiLevelType w:val="hybridMultilevel"/>
    <w:tmpl w:val="52F282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12"/>
  </w:num>
  <w:num w:numId="4">
    <w:abstractNumId w:val="0"/>
    <w:lvlOverride w:ilvl="0">
      <w:startOverride w:val="1"/>
    </w:lvlOverride>
  </w:num>
  <w:num w:numId="5">
    <w:abstractNumId w:val="0"/>
    <w:lvlOverride w:ilvl="0">
      <w:startOverride w:val="1"/>
    </w:lvlOverride>
  </w:num>
  <w:num w:numId="6">
    <w:abstractNumId w:val="14"/>
  </w:num>
  <w:num w:numId="7">
    <w:abstractNumId w:val="9"/>
  </w:num>
  <w:num w:numId="8">
    <w:abstractNumId w:val="1"/>
  </w:num>
  <w:num w:numId="9">
    <w:abstractNumId w:val="2"/>
  </w:num>
  <w:num w:numId="10">
    <w:abstractNumId w:val="23"/>
  </w:num>
  <w:num w:numId="11">
    <w:abstractNumId w:val="8"/>
  </w:num>
  <w:num w:numId="12">
    <w:abstractNumId w:val="20"/>
  </w:num>
  <w:num w:numId="13">
    <w:abstractNumId w:val="11"/>
  </w:num>
  <w:num w:numId="14">
    <w:abstractNumId w:val="3"/>
  </w:num>
  <w:num w:numId="15">
    <w:abstractNumId w:val="22"/>
  </w:num>
  <w:num w:numId="16">
    <w:abstractNumId w:val="5"/>
  </w:num>
  <w:num w:numId="17">
    <w:abstractNumId w:val="18"/>
  </w:num>
  <w:num w:numId="18">
    <w:abstractNumId w:val="15"/>
  </w:num>
  <w:num w:numId="19">
    <w:abstractNumId w:val="16"/>
  </w:num>
  <w:num w:numId="20">
    <w:abstractNumId w:val="13"/>
  </w:num>
  <w:num w:numId="21">
    <w:abstractNumId w:val="6"/>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10"/>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03BB"/>
    <w:rsid w:val="00021E60"/>
    <w:rsid w:val="00025CD9"/>
    <w:rsid w:val="00025D9B"/>
    <w:rsid w:val="00034555"/>
    <w:rsid w:val="000530C6"/>
    <w:rsid w:val="00062252"/>
    <w:rsid w:val="00063E7E"/>
    <w:rsid w:val="000872D2"/>
    <w:rsid w:val="000A1818"/>
    <w:rsid w:val="000A3795"/>
    <w:rsid w:val="000D22A0"/>
    <w:rsid w:val="000D4C6B"/>
    <w:rsid w:val="000E3EF6"/>
    <w:rsid w:val="000F1E1C"/>
    <w:rsid w:val="0012188D"/>
    <w:rsid w:val="001508E3"/>
    <w:rsid w:val="00153B1C"/>
    <w:rsid w:val="00162C75"/>
    <w:rsid w:val="0016569B"/>
    <w:rsid w:val="00166356"/>
    <w:rsid w:val="00170C52"/>
    <w:rsid w:val="00173DAA"/>
    <w:rsid w:val="001779AF"/>
    <w:rsid w:val="00180704"/>
    <w:rsid w:val="001866F5"/>
    <w:rsid w:val="00187DAC"/>
    <w:rsid w:val="00190C35"/>
    <w:rsid w:val="001B14A2"/>
    <w:rsid w:val="001B1FCA"/>
    <w:rsid w:val="001B698D"/>
    <w:rsid w:val="001C53C3"/>
    <w:rsid w:val="001F7698"/>
    <w:rsid w:val="00206680"/>
    <w:rsid w:val="00230D18"/>
    <w:rsid w:val="00251D1B"/>
    <w:rsid w:val="00264C42"/>
    <w:rsid w:val="0027269F"/>
    <w:rsid w:val="0028251B"/>
    <w:rsid w:val="002B7A24"/>
    <w:rsid w:val="002C7882"/>
    <w:rsid w:val="002D3A79"/>
    <w:rsid w:val="003146CB"/>
    <w:rsid w:val="00323127"/>
    <w:rsid w:val="0032571A"/>
    <w:rsid w:val="00341020"/>
    <w:rsid w:val="003453DB"/>
    <w:rsid w:val="00353412"/>
    <w:rsid w:val="003562F8"/>
    <w:rsid w:val="003A7184"/>
    <w:rsid w:val="003B1268"/>
    <w:rsid w:val="003B158D"/>
    <w:rsid w:val="003B5340"/>
    <w:rsid w:val="003C4083"/>
    <w:rsid w:val="003E1B38"/>
    <w:rsid w:val="003E1E37"/>
    <w:rsid w:val="003F454F"/>
    <w:rsid w:val="003F7F2F"/>
    <w:rsid w:val="00402BFC"/>
    <w:rsid w:val="00441B70"/>
    <w:rsid w:val="004627A5"/>
    <w:rsid w:val="00462A92"/>
    <w:rsid w:val="004635A2"/>
    <w:rsid w:val="004840C2"/>
    <w:rsid w:val="00491C52"/>
    <w:rsid w:val="00496101"/>
    <w:rsid w:val="004B2EDE"/>
    <w:rsid w:val="004B7324"/>
    <w:rsid w:val="004C58F7"/>
    <w:rsid w:val="004D2E64"/>
    <w:rsid w:val="004D53AC"/>
    <w:rsid w:val="00501816"/>
    <w:rsid w:val="00515C9A"/>
    <w:rsid w:val="00517329"/>
    <w:rsid w:val="0052544A"/>
    <w:rsid w:val="00534629"/>
    <w:rsid w:val="00535688"/>
    <w:rsid w:val="0054214D"/>
    <w:rsid w:val="00542A84"/>
    <w:rsid w:val="00571DBE"/>
    <w:rsid w:val="0058689F"/>
    <w:rsid w:val="005A0A3B"/>
    <w:rsid w:val="005B301B"/>
    <w:rsid w:val="005C3A69"/>
    <w:rsid w:val="00606920"/>
    <w:rsid w:val="00610F36"/>
    <w:rsid w:val="006140FA"/>
    <w:rsid w:val="006171F9"/>
    <w:rsid w:val="00623825"/>
    <w:rsid w:val="0062661E"/>
    <w:rsid w:val="006301F4"/>
    <w:rsid w:val="006374A1"/>
    <w:rsid w:val="006453C4"/>
    <w:rsid w:val="00653766"/>
    <w:rsid w:val="0066553B"/>
    <w:rsid w:val="00675688"/>
    <w:rsid w:val="00687F1A"/>
    <w:rsid w:val="0069114A"/>
    <w:rsid w:val="006937E8"/>
    <w:rsid w:val="006A0960"/>
    <w:rsid w:val="006A6DEF"/>
    <w:rsid w:val="006B390A"/>
    <w:rsid w:val="006C507D"/>
    <w:rsid w:val="006C72D1"/>
    <w:rsid w:val="006D20EF"/>
    <w:rsid w:val="006D4BB0"/>
    <w:rsid w:val="006D608E"/>
    <w:rsid w:val="00703B91"/>
    <w:rsid w:val="007110D3"/>
    <w:rsid w:val="00750B31"/>
    <w:rsid w:val="00761A01"/>
    <w:rsid w:val="00766492"/>
    <w:rsid w:val="0077027A"/>
    <w:rsid w:val="007928AE"/>
    <w:rsid w:val="007B0981"/>
    <w:rsid w:val="007E0D01"/>
    <w:rsid w:val="007E2442"/>
    <w:rsid w:val="007E33D4"/>
    <w:rsid w:val="007F6A9B"/>
    <w:rsid w:val="007F7DC6"/>
    <w:rsid w:val="008065E9"/>
    <w:rsid w:val="00822BAC"/>
    <w:rsid w:val="00850687"/>
    <w:rsid w:val="00871852"/>
    <w:rsid w:val="00871BBE"/>
    <w:rsid w:val="00876911"/>
    <w:rsid w:val="00886CC4"/>
    <w:rsid w:val="008B5749"/>
    <w:rsid w:val="008B6EB0"/>
    <w:rsid w:val="008C4CBF"/>
    <w:rsid w:val="008C5EB1"/>
    <w:rsid w:val="008D2CA6"/>
    <w:rsid w:val="008D6493"/>
    <w:rsid w:val="008F0DF2"/>
    <w:rsid w:val="008F1BD3"/>
    <w:rsid w:val="008F4F46"/>
    <w:rsid w:val="00916E1A"/>
    <w:rsid w:val="00937F04"/>
    <w:rsid w:val="009565C2"/>
    <w:rsid w:val="00966585"/>
    <w:rsid w:val="00975C59"/>
    <w:rsid w:val="00977287"/>
    <w:rsid w:val="00982EEA"/>
    <w:rsid w:val="00986F59"/>
    <w:rsid w:val="009B0716"/>
    <w:rsid w:val="009D7CF0"/>
    <w:rsid w:val="009F0B17"/>
    <w:rsid w:val="009F7531"/>
    <w:rsid w:val="00A02E4B"/>
    <w:rsid w:val="00A24678"/>
    <w:rsid w:val="00A315C1"/>
    <w:rsid w:val="00A424A0"/>
    <w:rsid w:val="00A5114D"/>
    <w:rsid w:val="00A54293"/>
    <w:rsid w:val="00A75F44"/>
    <w:rsid w:val="00A779D4"/>
    <w:rsid w:val="00AA03C6"/>
    <w:rsid w:val="00AB1146"/>
    <w:rsid w:val="00AB18E2"/>
    <w:rsid w:val="00AB1B66"/>
    <w:rsid w:val="00AC4254"/>
    <w:rsid w:val="00AD41C2"/>
    <w:rsid w:val="00AE1D44"/>
    <w:rsid w:val="00AE3C98"/>
    <w:rsid w:val="00AE4771"/>
    <w:rsid w:val="00AE47F4"/>
    <w:rsid w:val="00AF11C2"/>
    <w:rsid w:val="00B01A63"/>
    <w:rsid w:val="00B0260E"/>
    <w:rsid w:val="00B319E6"/>
    <w:rsid w:val="00B4784E"/>
    <w:rsid w:val="00B51CAA"/>
    <w:rsid w:val="00B64FF0"/>
    <w:rsid w:val="00B7278A"/>
    <w:rsid w:val="00B75F35"/>
    <w:rsid w:val="00B916D5"/>
    <w:rsid w:val="00B92CC5"/>
    <w:rsid w:val="00BD191A"/>
    <w:rsid w:val="00BD57E9"/>
    <w:rsid w:val="00BD6EA7"/>
    <w:rsid w:val="00BE498F"/>
    <w:rsid w:val="00C00EF6"/>
    <w:rsid w:val="00C1140E"/>
    <w:rsid w:val="00C27B90"/>
    <w:rsid w:val="00C5218F"/>
    <w:rsid w:val="00C574A4"/>
    <w:rsid w:val="00CC3B8C"/>
    <w:rsid w:val="00CD4929"/>
    <w:rsid w:val="00CF2F3A"/>
    <w:rsid w:val="00D0254A"/>
    <w:rsid w:val="00D104DA"/>
    <w:rsid w:val="00D14787"/>
    <w:rsid w:val="00D21851"/>
    <w:rsid w:val="00D269B7"/>
    <w:rsid w:val="00D27897"/>
    <w:rsid w:val="00D568E3"/>
    <w:rsid w:val="00D62C3A"/>
    <w:rsid w:val="00D65264"/>
    <w:rsid w:val="00D707B8"/>
    <w:rsid w:val="00D74A5A"/>
    <w:rsid w:val="00D9328B"/>
    <w:rsid w:val="00DA3C5A"/>
    <w:rsid w:val="00DA572E"/>
    <w:rsid w:val="00DD12F8"/>
    <w:rsid w:val="00DD4023"/>
    <w:rsid w:val="00DE230E"/>
    <w:rsid w:val="00DF713B"/>
    <w:rsid w:val="00E0161C"/>
    <w:rsid w:val="00E0235E"/>
    <w:rsid w:val="00E102CE"/>
    <w:rsid w:val="00E10E6E"/>
    <w:rsid w:val="00E14CC7"/>
    <w:rsid w:val="00E15976"/>
    <w:rsid w:val="00E22630"/>
    <w:rsid w:val="00E35001"/>
    <w:rsid w:val="00E51CCE"/>
    <w:rsid w:val="00E56E61"/>
    <w:rsid w:val="00E57CF7"/>
    <w:rsid w:val="00E734AF"/>
    <w:rsid w:val="00E82145"/>
    <w:rsid w:val="00E8497B"/>
    <w:rsid w:val="00EE337B"/>
    <w:rsid w:val="00F033C4"/>
    <w:rsid w:val="00F05724"/>
    <w:rsid w:val="00F12AC6"/>
    <w:rsid w:val="00F14B36"/>
    <w:rsid w:val="00F45F6E"/>
    <w:rsid w:val="00F513F4"/>
    <w:rsid w:val="00F63908"/>
    <w:rsid w:val="00F84D59"/>
    <w:rsid w:val="00FA7A65"/>
    <w:rsid w:val="00FB0D1A"/>
    <w:rsid w:val="00FB3FB6"/>
    <w:rsid w:val="00FC41D8"/>
    <w:rsid w:val="00FD7BC8"/>
    <w:rsid w:val="00FF524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aliases w:val="NSC List Paragraph"/>
    <w:basedOn w:val="Normal"/>
    <w:link w:val="ListParagraphChar"/>
    <w:uiPriority w:val="34"/>
    <w:qFormat/>
    <w:rsid w:val="001B698D"/>
    <w:pPr>
      <w:ind w:left="720"/>
      <w:contextualSpacing/>
    </w:pPr>
  </w:style>
  <w:style w:type="character" w:customStyle="1" w:styleId="normaltextrun">
    <w:name w:val="normaltextrun"/>
    <w:basedOn w:val="DefaultParagraphFont"/>
    <w:rsid w:val="000203BB"/>
  </w:style>
  <w:style w:type="character" w:customStyle="1" w:styleId="eop">
    <w:name w:val="eop"/>
    <w:basedOn w:val="DefaultParagraphFont"/>
    <w:rsid w:val="000203BB"/>
  </w:style>
  <w:style w:type="paragraph" w:customStyle="1" w:styleId="paragraph">
    <w:name w:val="paragraph"/>
    <w:basedOn w:val="Normal"/>
    <w:rsid w:val="000203BB"/>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ListParagraphChar">
    <w:name w:val="List Paragraph Char"/>
    <w:aliases w:val="NSC List Paragraph Char"/>
    <w:basedOn w:val="DefaultParagraphFont"/>
    <w:link w:val="ListParagraph"/>
    <w:uiPriority w:val="34"/>
    <w:locked/>
    <w:rsid w:val="00876911"/>
  </w:style>
  <w:style w:type="paragraph" w:styleId="Revision">
    <w:name w:val="Revision"/>
    <w:hidden/>
    <w:uiPriority w:val="99"/>
    <w:semiHidden/>
    <w:rsid w:val="004D53AC"/>
    <w:pPr>
      <w:spacing w:after="0" w:line="240" w:lineRule="auto"/>
    </w:pPr>
  </w:style>
  <w:style w:type="paragraph" w:customStyle="1" w:styleId="IT245">
    <w:name w:val="IT245"/>
    <w:basedOn w:val="Normal"/>
    <w:qFormat/>
    <w:rsid w:val="00703B91"/>
    <w:pPr>
      <w:spacing w:before="160" w:after="0" w:line="360" w:lineRule="auto"/>
      <w:jc w:val="both"/>
    </w:pPr>
    <w:rPr>
      <w:rFonts w:ascii="Times New Roman" w:hAnsi="Times New Roman" w:cstheme="minorHAnsi"/>
      <w:bCs/>
      <w:color w:val="auto"/>
      <w:sz w:val="24"/>
      <w:szCs w:val="24"/>
    </w:rPr>
  </w:style>
  <w:style w:type="table" w:styleId="PlainTable1">
    <w:name w:val="Plain Table 1"/>
    <w:basedOn w:val="TableNormal"/>
    <w:uiPriority w:val="40"/>
    <w:rsid w:val="00170C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4454195">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74364763">
      <w:bodyDiv w:val="1"/>
      <w:marLeft w:val="0"/>
      <w:marRight w:val="0"/>
      <w:marTop w:val="0"/>
      <w:marBottom w:val="0"/>
      <w:divBdr>
        <w:top w:val="none" w:sz="0" w:space="0" w:color="auto"/>
        <w:left w:val="none" w:sz="0" w:space="0" w:color="auto"/>
        <w:bottom w:val="none" w:sz="0" w:space="0" w:color="auto"/>
        <w:right w:val="none" w:sz="0" w:space="0" w:color="auto"/>
      </w:divBdr>
    </w:div>
    <w:div w:id="172610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5B9BD5"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ACF"/>
    <w:rsid w:val="00006A19"/>
    <w:rsid w:val="00025CD9"/>
    <w:rsid w:val="00051231"/>
    <w:rsid w:val="000C5421"/>
    <w:rsid w:val="00180704"/>
    <w:rsid w:val="001A632E"/>
    <w:rsid w:val="001C0358"/>
    <w:rsid w:val="00324ACF"/>
    <w:rsid w:val="003321AE"/>
    <w:rsid w:val="003323A9"/>
    <w:rsid w:val="00351A43"/>
    <w:rsid w:val="003B158D"/>
    <w:rsid w:val="003E00F2"/>
    <w:rsid w:val="003E1B38"/>
    <w:rsid w:val="004743A0"/>
    <w:rsid w:val="00484977"/>
    <w:rsid w:val="004A7EE6"/>
    <w:rsid w:val="004C7058"/>
    <w:rsid w:val="005443A0"/>
    <w:rsid w:val="005E024E"/>
    <w:rsid w:val="00635ABB"/>
    <w:rsid w:val="006400C0"/>
    <w:rsid w:val="00644261"/>
    <w:rsid w:val="006453C4"/>
    <w:rsid w:val="00660EF5"/>
    <w:rsid w:val="00695677"/>
    <w:rsid w:val="007F6A9B"/>
    <w:rsid w:val="008964BF"/>
    <w:rsid w:val="008A4AE7"/>
    <w:rsid w:val="008B4ECB"/>
    <w:rsid w:val="008B6EB0"/>
    <w:rsid w:val="00902777"/>
    <w:rsid w:val="009028F4"/>
    <w:rsid w:val="00977680"/>
    <w:rsid w:val="00A21E6E"/>
    <w:rsid w:val="00A230C9"/>
    <w:rsid w:val="00A53609"/>
    <w:rsid w:val="00A54293"/>
    <w:rsid w:val="00AC3A9C"/>
    <w:rsid w:val="00AE47F4"/>
    <w:rsid w:val="00B4602D"/>
    <w:rsid w:val="00B64FF0"/>
    <w:rsid w:val="00B7278A"/>
    <w:rsid w:val="00B873DA"/>
    <w:rsid w:val="00BD191A"/>
    <w:rsid w:val="00C346F5"/>
    <w:rsid w:val="00C40158"/>
    <w:rsid w:val="00C77297"/>
    <w:rsid w:val="00CC6F9F"/>
    <w:rsid w:val="00D104DA"/>
    <w:rsid w:val="00D248BA"/>
    <w:rsid w:val="00D56FB7"/>
    <w:rsid w:val="00DE150C"/>
    <w:rsid w:val="00DE5112"/>
    <w:rsid w:val="00E02C8A"/>
    <w:rsid w:val="00E11AA6"/>
    <w:rsid w:val="00E33A7B"/>
    <w:rsid w:val="00E552F8"/>
    <w:rsid w:val="00EE337B"/>
    <w:rsid w:val="00EF6C68"/>
    <w:rsid w:val="00F27F59"/>
    <w:rsid w:val="00FE66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BFD1479A-9A85-43BA-B986-7E46923FD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36</TotalTime>
  <Pages>14</Pages>
  <Words>2064</Words>
  <Characters>11768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Day 8/9/2026 @ 23:59</dc:subject>
  <dc:creator>Ali Mehdi</dc:creator>
  <cp:keywords/>
  <cp:lastModifiedBy>SG</cp:lastModifiedBy>
  <cp:revision>82</cp:revision>
  <cp:lastPrinted>2022-02-16T16:04:00Z</cp:lastPrinted>
  <dcterms:created xsi:type="dcterms:W3CDTF">2023-05-14T05:01:00Z</dcterms:created>
  <dcterms:modified xsi:type="dcterms:W3CDTF">2026-07-22T11:46:00Z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778b4bea,2dc76224,70ead03d</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2026-03-06T08:40:47Z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cd4bdac5-5d1d-47ae-b69b-97d4f811a213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